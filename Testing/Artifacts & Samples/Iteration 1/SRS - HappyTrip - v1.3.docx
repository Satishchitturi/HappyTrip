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511" w:rsidRPr="00C5027A" w:rsidRDefault="003A0511">
      <w:pPr>
        <w:jc w:val="center"/>
        <w:rPr>
          <w:rFonts w:asciiTheme="minorHAnsi" w:hAnsiTheme="minorHAnsi" w:cstheme="minorHAnsi"/>
          <w:b/>
          <w:sz w:val="28"/>
        </w:rPr>
      </w:pPr>
      <w:bookmarkStart w:id="0" w:name="_GoBack"/>
      <w:bookmarkEnd w:id="0"/>
    </w:p>
    <w:p w:rsidR="003A0511" w:rsidRPr="00C5027A" w:rsidRDefault="003A0511">
      <w:pPr>
        <w:jc w:val="center"/>
        <w:rPr>
          <w:rFonts w:asciiTheme="minorHAnsi" w:hAnsiTheme="minorHAnsi" w:cstheme="minorHAnsi"/>
          <w:b/>
          <w:sz w:val="28"/>
        </w:rPr>
      </w:pPr>
    </w:p>
    <w:p w:rsidR="003A0511" w:rsidRPr="00C5027A" w:rsidRDefault="00F30405">
      <w:pPr>
        <w:jc w:val="center"/>
        <w:rPr>
          <w:rFonts w:asciiTheme="minorHAnsi" w:hAnsiTheme="minorHAnsi" w:cstheme="minorHAnsi"/>
          <w:b/>
          <w:sz w:val="44"/>
        </w:rPr>
      </w:pPr>
      <w:r w:rsidRPr="00C5027A">
        <w:rPr>
          <w:rFonts w:asciiTheme="minorHAnsi" w:hAnsiTheme="minorHAnsi" w:cstheme="minorHAnsi"/>
          <w:b/>
          <w:sz w:val="44"/>
        </w:rPr>
        <w:t>Happy</w:t>
      </w:r>
      <w:r w:rsidR="00C5027A" w:rsidRPr="00C5027A">
        <w:rPr>
          <w:rFonts w:asciiTheme="minorHAnsi" w:hAnsiTheme="minorHAnsi" w:cstheme="minorHAnsi"/>
          <w:b/>
          <w:sz w:val="44"/>
        </w:rPr>
        <w:t xml:space="preserve"> T</w:t>
      </w:r>
      <w:r w:rsidRPr="00C5027A">
        <w:rPr>
          <w:rFonts w:asciiTheme="minorHAnsi" w:hAnsiTheme="minorHAnsi" w:cstheme="minorHAnsi"/>
          <w:b/>
          <w:sz w:val="44"/>
        </w:rPr>
        <w:t>rip</w:t>
      </w:r>
    </w:p>
    <w:p w:rsidR="003A0511" w:rsidRPr="00C5027A" w:rsidRDefault="00B43465">
      <w:pPr>
        <w:jc w:val="center"/>
        <w:rPr>
          <w:rFonts w:asciiTheme="minorHAnsi" w:hAnsiTheme="minorHAnsi" w:cstheme="minorHAnsi"/>
          <w:b/>
          <w:sz w:val="44"/>
        </w:rPr>
      </w:pPr>
      <w:r w:rsidRPr="00C5027A">
        <w:rPr>
          <w:rFonts w:asciiTheme="minorHAnsi" w:hAnsiTheme="minorHAnsi" w:cstheme="minorHAnsi"/>
          <w:b/>
          <w:sz w:val="44"/>
        </w:rPr>
        <w:t>S</w:t>
      </w:r>
      <w:r w:rsidR="00F30405" w:rsidRPr="00C5027A">
        <w:rPr>
          <w:rFonts w:asciiTheme="minorHAnsi" w:hAnsiTheme="minorHAnsi" w:cstheme="minorHAnsi"/>
          <w:b/>
          <w:sz w:val="44"/>
        </w:rPr>
        <w:t>oftware</w:t>
      </w:r>
      <w:r w:rsidRPr="00C5027A">
        <w:rPr>
          <w:rFonts w:asciiTheme="minorHAnsi" w:hAnsiTheme="minorHAnsi" w:cstheme="minorHAnsi"/>
          <w:b/>
          <w:sz w:val="44"/>
        </w:rPr>
        <w:t xml:space="preserve"> Requirements Specification</w:t>
      </w:r>
    </w:p>
    <w:p w:rsidR="003A0511" w:rsidRDefault="003A0511">
      <w:pPr>
        <w:jc w:val="center"/>
        <w:rPr>
          <w:rFonts w:asciiTheme="minorHAnsi" w:hAnsiTheme="minorHAnsi" w:cstheme="minorHAnsi"/>
          <w:b/>
          <w:sz w:val="36"/>
        </w:rPr>
      </w:pPr>
    </w:p>
    <w:p w:rsidR="001D718F" w:rsidRPr="00C5027A" w:rsidRDefault="001D718F">
      <w:pPr>
        <w:jc w:val="center"/>
        <w:rPr>
          <w:rFonts w:asciiTheme="minorHAnsi" w:hAnsiTheme="minorHAnsi" w:cstheme="minorHAnsi"/>
          <w:b/>
          <w:sz w:val="36"/>
        </w:rPr>
      </w:pPr>
    </w:p>
    <w:p w:rsidR="003A0511" w:rsidRPr="00C5027A" w:rsidRDefault="00B43465">
      <w:pPr>
        <w:jc w:val="center"/>
        <w:rPr>
          <w:rFonts w:asciiTheme="minorHAnsi" w:hAnsiTheme="minorHAnsi" w:cstheme="minorHAnsi"/>
          <w:b/>
          <w:sz w:val="36"/>
        </w:rPr>
      </w:pPr>
      <w:r w:rsidRPr="00C5027A">
        <w:rPr>
          <w:rFonts w:asciiTheme="minorHAnsi" w:hAnsiTheme="minorHAnsi" w:cstheme="minorHAnsi"/>
          <w:b/>
          <w:sz w:val="36"/>
        </w:rPr>
        <w:t xml:space="preserve">Version </w:t>
      </w:r>
      <w:r w:rsidR="009172F0">
        <w:rPr>
          <w:rFonts w:asciiTheme="minorHAnsi" w:hAnsiTheme="minorHAnsi" w:cstheme="minorHAnsi"/>
          <w:b/>
          <w:sz w:val="36"/>
        </w:rPr>
        <w:t>1</w:t>
      </w:r>
      <w:r w:rsidR="00C5027A" w:rsidRPr="00C5027A">
        <w:rPr>
          <w:rFonts w:asciiTheme="minorHAnsi" w:hAnsiTheme="minorHAnsi" w:cstheme="minorHAnsi"/>
          <w:b/>
          <w:sz w:val="36"/>
        </w:rPr>
        <w:t>.</w:t>
      </w:r>
      <w:r w:rsidR="00F85A3B">
        <w:rPr>
          <w:rFonts w:asciiTheme="minorHAnsi" w:hAnsiTheme="minorHAnsi" w:cstheme="minorHAnsi"/>
          <w:b/>
          <w:sz w:val="36"/>
        </w:rPr>
        <w:t>3</w:t>
      </w:r>
    </w:p>
    <w:p w:rsidR="003A0511" w:rsidRPr="00C5027A" w:rsidRDefault="003A0511">
      <w:pPr>
        <w:jc w:val="center"/>
        <w:rPr>
          <w:rFonts w:asciiTheme="minorHAnsi" w:hAnsiTheme="minorHAnsi" w:cstheme="minorHAnsi"/>
          <w:b/>
          <w:sz w:val="36"/>
        </w:rPr>
      </w:pPr>
    </w:p>
    <w:p w:rsidR="003A0511" w:rsidRPr="00C5027A" w:rsidRDefault="001649C8" w:rsidP="001649C8">
      <w:pPr>
        <w:tabs>
          <w:tab w:val="left" w:pos="8025"/>
        </w:tabs>
        <w:jc w:val="left"/>
        <w:rPr>
          <w:rFonts w:asciiTheme="minorHAnsi" w:hAnsiTheme="minorHAnsi" w:cstheme="minorHAnsi"/>
          <w:b/>
          <w:sz w:val="36"/>
        </w:rPr>
      </w:pPr>
      <w:r>
        <w:rPr>
          <w:rFonts w:asciiTheme="minorHAnsi" w:hAnsiTheme="minorHAnsi" w:cstheme="minorHAnsi"/>
          <w:b/>
          <w:sz w:val="36"/>
        </w:rPr>
        <w:tab/>
      </w:r>
    </w:p>
    <w:p w:rsidR="003A0511" w:rsidRPr="00C5027A" w:rsidRDefault="003A0511" w:rsidP="00F30405">
      <w:pPr>
        <w:jc w:val="center"/>
        <w:rPr>
          <w:rFonts w:asciiTheme="minorHAnsi" w:hAnsiTheme="minorHAnsi" w:cstheme="minorHAnsi"/>
          <w:b/>
          <w:sz w:val="28"/>
        </w:rPr>
      </w:pPr>
    </w:p>
    <w:p w:rsidR="003A0511" w:rsidRPr="00C5027A" w:rsidRDefault="00B43465" w:rsidP="00F30405">
      <w:pPr>
        <w:jc w:val="center"/>
        <w:rPr>
          <w:rFonts w:asciiTheme="minorHAnsi" w:hAnsiTheme="minorHAnsi" w:cstheme="minorHAnsi"/>
          <w:b/>
          <w:sz w:val="28"/>
        </w:rPr>
      </w:pPr>
      <w:r w:rsidRPr="00C5027A">
        <w:rPr>
          <w:rFonts w:asciiTheme="minorHAnsi" w:hAnsiTheme="minorHAnsi" w:cstheme="minorHAnsi"/>
          <w:b/>
          <w:sz w:val="28"/>
        </w:rPr>
        <w:t>Produced by:</w:t>
      </w:r>
    </w:p>
    <w:p w:rsidR="00833CAB" w:rsidRPr="007914CA" w:rsidRDefault="000F1CB1" w:rsidP="00F30405">
      <w:pPr>
        <w:jc w:val="center"/>
        <w:rPr>
          <w:rFonts w:asciiTheme="minorHAnsi" w:hAnsiTheme="minorHAnsi" w:cstheme="minorHAnsi"/>
          <w:b/>
          <w:sz w:val="34"/>
        </w:rPr>
      </w:pPr>
      <w:proofErr w:type="spellStart"/>
      <w:r w:rsidRPr="007914CA">
        <w:rPr>
          <w:rFonts w:asciiTheme="minorHAnsi" w:hAnsiTheme="minorHAnsi" w:cstheme="minorHAnsi"/>
          <w:b/>
          <w:sz w:val="34"/>
        </w:rPr>
        <w:t>Pratian</w:t>
      </w:r>
      <w:proofErr w:type="spellEnd"/>
      <w:r w:rsidRPr="007914CA">
        <w:rPr>
          <w:rFonts w:asciiTheme="minorHAnsi" w:hAnsiTheme="minorHAnsi" w:cstheme="minorHAnsi"/>
          <w:b/>
          <w:sz w:val="34"/>
        </w:rPr>
        <w:t xml:space="preserve"> Technologies (India) Pvt. Ltd</w:t>
      </w:r>
    </w:p>
    <w:p w:rsidR="003A0511" w:rsidRPr="00C5027A" w:rsidRDefault="00833CAB" w:rsidP="00F30405">
      <w:pPr>
        <w:jc w:val="center"/>
        <w:rPr>
          <w:rFonts w:asciiTheme="minorHAnsi" w:hAnsiTheme="minorHAnsi" w:cstheme="minorHAnsi"/>
          <w:b/>
          <w:sz w:val="28"/>
        </w:rPr>
      </w:pPr>
      <w:r w:rsidRPr="00C5027A">
        <w:rPr>
          <w:rFonts w:asciiTheme="minorHAnsi" w:hAnsiTheme="minorHAnsi" w:cstheme="minorHAnsi"/>
          <w:b/>
          <w:sz w:val="28"/>
        </w:rPr>
        <w:t>Bangalore</w:t>
      </w:r>
    </w:p>
    <w:p w:rsidR="003A0511" w:rsidRPr="00C5027A" w:rsidRDefault="003A0511">
      <w:pPr>
        <w:jc w:val="center"/>
        <w:rPr>
          <w:rFonts w:asciiTheme="minorHAnsi" w:hAnsiTheme="minorHAnsi" w:cstheme="minorHAnsi"/>
          <w:b/>
          <w:sz w:val="36"/>
        </w:rPr>
      </w:pPr>
    </w:p>
    <w:p w:rsidR="003A0511" w:rsidRPr="00C5027A" w:rsidRDefault="003A0511">
      <w:pPr>
        <w:rPr>
          <w:rFonts w:asciiTheme="minorHAnsi" w:hAnsiTheme="minorHAnsi" w:cstheme="minorHAnsi"/>
        </w:rPr>
      </w:pPr>
    </w:p>
    <w:p w:rsidR="003A0511" w:rsidRPr="00C5027A" w:rsidRDefault="00B43465">
      <w:pPr>
        <w:pStyle w:val="Title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br w:type="page"/>
      </w:r>
      <w:bookmarkStart w:id="1" w:name="_Toc356390527"/>
      <w:r w:rsidRPr="00C5027A">
        <w:rPr>
          <w:rFonts w:asciiTheme="minorHAnsi" w:hAnsiTheme="minorHAnsi" w:cstheme="minorHAnsi"/>
        </w:rPr>
        <w:lastRenderedPageBreak/>
        <w:t>Revision History</w:t>
      </w:r>
      <w:bookmarkEnd w:id="1"/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1368"/>
        <w:gridCol w:w="990"/>
        <w:gridCol w:w="5220"/>
        <w:gridCol w:w="1926"/>
      </w:tblGrid>
      <w:tr w:rsidR="003A0511" w:rsidRPr="00C5027A">
        <w:tc>
          <w:tcPr>
            <w:tcW w:w="1368" w:type="dxa"/>
          </w:tcPr>
          <w:p w:rsidR="003A0511" w:rsidRPr="00C5027A" w:rsidRDefault="00B43465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C5027A">
              <w:rPr>
                <w:rFonts w:asciiTheme="minorHAnsi" w:hAnsiTheme="minorHAnsi" w:cstheme="minorHAnsi"/>
                <w:b/>
              </w:rPr>
              <w:t>Date</w:t>
            </w:r>
          </w:p>
        </w:tc>
        <w:tc>
          <w:tcPr>
            <w:tcW w:w="990" w:type="dxa"/>
          </w:tcPr>
          <w:p w:rsidR="003A0511" w:rsidRPr="00C5027A" w:rsidRDefault="00B43465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C5027A">
              <w:rPr>
                <w:rFonts w:asciiTheme="minorHAnsi" w:hAnsiTheme="minorHAnsi" w:cstheme="minorHAnsi"/>
                <w:b/>
              </w:rPr>
              <w:t>Version</w:t>
            </w:r>
          </w:p>
        </w:tc>
        <w:tc>
          <w:tcPr>
            <w:tcW w:w="5220" w:type="dxa"/>
          </w:tcPr>
          <w:p w:rsidR="003A0511" w:rsidRPr="00C5027A" w:rsidRDefault="00B43465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C5027A">
              <w:rPr>
                <w:rFonts w:asciiTheme="minorHAnsi" w:hAnsiTheme="minorHAnsi" w:cstheme="minorHAnsi"/>
                <w:b/>
              </w:rPr>
              <w:t>Description</w:t>
            </w:r>
          </w:p>
        </w:tc>
        <w:tc>
          <w:tcPr>
            <w:tcW w:w="1926" w:type="dxa"/>
          </w:tcPr>
          <w:p w:rsidR="003A0511" w:rsidRPr="00C5027A" w:rsidRDefault="00B43465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C5027A">
              <w:rPr>
                <w:rFonts w:asciiTheme="minorHAnsi" w:hAnsiTheme="minorHAnsi" w:cstheme="minorHAnsi"/>
                <w:b/>
              </w:rPr>
              <w:t>Author</w:t>
            </w:r>
          </w:p>
        </w:tc>
      </w:tr>
      <w:tr w:rsidR="009172F0" w:rsidRPr="00C5027A">
        <w:tc>
          <w:tcPr>
            <w:tcW w:w="1368" w:type="dxa"/>
          </w:tcPr>
          <w:p w:rsidR="009172F0" w:rsidRDefault="009172F0" w:rsidP="001649C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04 May 2013</w:t>
            </w:r>
          </w:p>
        </w:tc>
        <w:tc>
          <w:tcPr>
            <w:tcW w:w="990" w:type="dxa"/>
          </w:tcPr>
          <w:p w:rsidR="009172F0" w:rsidRDefault="009172F0" w:rsidP="00E002ED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1.0</w:t>
            </w:r>
          </w:p>
        </w:tc>
        <w:tc>
          <w:tcPr>
            <w:tcW w:w="5220" w:type="dxa"/>
          </w:tcPr>
          <w:p w:rsidR="009172F0" w:rsidRDefault="009172F0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Initial Draft</w:t>
            </w:r>
          </w:p>
        </w:tc>
        <w:tc>
          <w:tcPr>
            <w:tcW w:w="1926" w:type="dxa"/>
          </w:tcPr>
          <w:p w:rsidR="009172F0" w:rsidRDefault="009172F0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Priyanka</w:t>
            </w:r>
            <w:proofErr w:type="spellEnd"/>
            <w:r>
              <w:rPr>
                <w:rFonts w:asciiTheme="minorHAnsi" w:hAnsiTheme="minorHAnsi" w:cstheme="minorHAnsi"/>
              </w:rPr>
              <w:t xml:space="preserve"> Grover</w:t>
            </w:r>
          </w:p>
        </w:tc>
      </w:tr>
      <w:tr w:rsidR="005463BE" w:rsidRPr="00C5027A">
        <w:tc>
          <w:tcPr>
            <w:tcW w:w="1368" w:type="dxa"/>
          </w:tcPr>
          <w:p w:rsidR="005463BE" w:rsidRDefault="005463BE" w:rsidP="005463BE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13-May-2013</w:t>
            </w:r>
          </w:p>
        </w:tc>
        <w:tc>
          <w:tcPr>
            <w:tcW w:w="990" w:type="dxa"/>
          </w:tcPr>
          <w:p w:rsidR="005463BE" w:rsidRDefault="005463BE" w:rsidP="00E002ED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1.1</w:t>
            </w:r>
          </w:p>
        </w:tc>
        <w:tc>
          <w:tcPr>
            <w:tcW w:w="5220" w:type="dxa"/>
          </w:tcPr>
          <w:p w:rsidR="005463BE" w:rsidRDefault="005463BE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Changes incorporated as per review by Jerry &amp; </w:t>
            </w:r>
            <w:proofErr w:type="spellStart"/>
            <w:r>
              <w:rPr>
                <w:rFonts w:asciiTheme="minorHAnsi" w:hAnsiTheme="minorHAnsi" w:cstheme="minorHAnsi"/>
              </w:rPr>
              <w:t>Ayaskant</w:t>
            </w:r>
            <w:proofErr w:type="spellEnd"/>
          </w:p>
        </w:tc>
        <w:tc>
          <w:tcPr>
            <w:tcW w:w="1926" w:type="dxa"/>
          </w:tcPr>
          <w:p w:rsidR="005463BE" w:rsidRDefault="005463BE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Priyanka</w:t>
            </w:r>
            <w:proofErr w:type="spellEnd"/>
            <w:r>
              <w:rPr>
                <w:rFonts w:asciiTheme="minorHAnsi" w:hAnsiTheme="minorHAnsi" w:cstheme="minorHAnsi"/>
              </w:rPr>
              <w:t xml:space="preserve"> Grover</w:t>
            </w:r>
            <w:r w:rsidR="00AB1ADC">
              <w:rPr>
                <w:rFonts w:asciiTheme="minorHAnsi" w:hAnsiTheme="minorHAnsi" w:cstheme="minorHAnsi"/>
              </w:rPr>
              <w:t xml:space="preserve">, Jerry </w:t>
            </w:r>
            <w:proofErr w:type="spellStart"/>
            <w:r w:rsidR="00AB1ADC">
              <w:rPr>
                <w:rFonts w:asciiTheme="minorHAnsi" w:hAnsiTheme="minorHAnsi" w:cstheme="minorHAnsi"/>
              </w:rPr>
              <w:t>Kurian</w:t>
            </w:r>
            <w:proofErr w:type="spellEnd"/>
          </w:p>
        </w:tc>
      </w:tr>
      <w:tr w:rsidR="00AB1ADC" w:rsidRPr="00C5027A">
        <w:tc>
          <w:tcPr>
            <w:tcW w:w="1368" w:type="dxa"/>
          </w:tcPr>
          <w:p w:rsidR="00AB1ADC" w:rsidRDefault="00AB1ADC" w:rsidP="005463BE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14-May-2013</w:t>
            </w:r>
          </w:p>
        </w:tc>
        <w:tc>
          <w:tcPr>
            <w:tcW w:w="990" w:type="dxa"/>
          </w:tcPr>
          <w:p w:rsidR="00AB1ADC" w:rsidRDefault="00AB1ADC" w:rsidP="00E002ED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1.2</w:t>
            </w:r>
          </w:p>
        </w:tc>
        <w:tc>
          <w:tcPr>
            <w:tcW w:w="5220" w:type="dxa"/>
          </w:tcPr>
          <w:p w:rsidR="00AB1ADC" w:rsidRDefault="00AB1ADC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Updated Database Diagram &amp; Use case Diagrams</w:t>
            </w:r>
          </w:p>
        </w:tc>
        <w:tc>
          <w:tcPr>
            <w:tcW w:w="1926" w:type="dxa"/>
          </w:tcPr>
          <w:p w:rsidR="00AB1ADC" w:rsidRDefault="00AB1ADC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Priyanka</w:t>
            </w:r>
            <w:proofErr w:type="spellEnd"/>
            <w:r>
              <w:rPr>
                <w:rFonts w:asciiTheme="minorHAnsi" w:hAnsiTheme="minorHAnsi" w:cstheme="minorHAnsi"/>
              </w:rPr>
              <w:t xml:space="preserve"> Grover, </w:t>
            </w:r>
            <w:proofErr w:type="spellStart"/>
            <w:r>
              <w:rPr>
                <w:rFonts w:asciiTheme="minorHAnsi" w:hAnsiTheme="minorHAnsi" w:cstheme="minorHAnsi"/>
              </w:rPr>
              <w:t>Nitesh</w:t>
            </w:r>
            <w:proofErr w:type="spellEnd"/>
          </w:p>
        </w:tc>
      </w:tr>
      <w:tr w:rsidR="00F52306" w:rsidRPr="00C5027A">
        <w:tc>
          <w:tcPr>
            <w:tcW w:w="1368" w:type="dxa"/>
          </w:tcPr>
          <w:p w:rsidR="00F52306" w:rsidRDefault="00F52306" w:rsidP="005463BE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19-May-2013</w:t>
            </w:r>
          </w:p>
        </w:tc>
        <w:tc>
          <w:tcPr>
            <w:tcW w:w="990" w:type="dxa"/>
          </w:tcPr>
          <w:p w:rsidR="00F52306" w:rsidRDefault="00F52306" w:rsidP="00E002ED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1.3</w:t>
            </w:r>
          </w:p>
        </w:tc>
        <w:tc>
          <w:tcPr>
            <w:tcW w:w="5220" w:type="dxa"/>
          </w:tcPr>
          <w:p w:rsidR="00F52306" w:rsidRDefault="00323343" w:rsidP="00323343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Updated as per Review </w:t>
            </w:r>
          </w:p>
        </w:tc>
        <w:tc>
          <w:tcPr>
            <w:tcW w:w="1926" w:type="dxa"/>
          </w:tcPr>
          <w:p w:rsidR="00F52306" w:rsidRDefault="00F52306" w:rsidP="007A2B28">
            <w:pPr>
              <w:pStyle w:val="Tabletext"/>
              <w:spacing w:before="120"/>
              <w:jc w:val="center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Priyanka</w:t>
            </w:r>
            <w:proofErr w:type="spellEnd"/>
            <w:r>
              <w:rPr>
                <w:rFonts w:asciiTheme="minorHAnsi" w:hAnsiTheme="minorHAnsi" w:cstheme="minorHAnsi"/>
              </w:rPr>
              <w:t xml:space="preserve"> Grover</w:t>
            </w:r>
          </w:p>
        </w:tc>
      </w:tr>
    </w:tbl>
    <w:p w:rsidR="003A0511" w:rsidRPr="00C5027A" w:rsidRDefault="003A0511">
      <w:pPr>
        <w:jc w:val="center"/>
        <w:rPr>
          <w:rFonts w:asciiTheme="minorHAnsi" w:hAnsiTheme="minorHAnsi" w:cstheme="minorHAnsi"/>
          <w:sz w:val="32"/>
        </w:rPr>
      </w:pPr>
    </w:p>
    <w:p w:rsidR="003A0511" w:rsidRPr="00C5027A" w:rsidRDefault="00B43465">
      <w:pPr>
        <w:pStyle w:val="Title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br w:type="page"/>
      </w:r>
      <w:bookmarkStart w:id="2" w:name="_Toc356390528"/>
      <w:r w:rsidRPr="00C5027A">
        <w:rPr>
          <w:rFonts w:asciiTheme="minorHAnsi" w:hAnsiTheme="minorHAnsi" w:cstheme="minorHAnsi"/>
        </w:rPr>
        <w:lastRenderedPageBreak/>
        <w:t>Table of Contents</w:t>
      </w:r>
      <w:bookmarkEnd w:id="2"/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r w:rsidRPr="00513176">
        <w:rPr>
          <w:rFonts w:asciiTheme="minorHAnsi" w:hAnsiTheme="minorHAnsi" w:cstheme="minorHAnsi"/>
          <w:smallCaps/>
        </w:rPr>
        <w:fldChar w:fldCharType="begin"/>
      </w:r>
      <w:r w:rsidR="00B43465" w:rsidRPr="00C5027A">
        <w:rPr>
          <w:rFonts w:asciiTheme="minorHAnsi" w:hAnsiTheme="minorHAnsi" w:cstheme="minorHAnsi"/>
          <w:smallCaps/>
        </w:rPr>
        <w:instrText xml:space="preserve"> TOC \o "1-5" \h \z </w:instrText>
      </w:r>
      <w:r w:rsidRPr="00513176">
        <w:rPr>
          <w:rFonts w:asciiTheme="minorHAnsi" w:hAnsiTheme="minorHAnsi" w:cstheme="minorHAnsi"/>
          <w:smallCaps/>
        </w:rPr>
        <w:fldChar w:fldCharType="separate"/>
      </w:r>
      <w:hyperlink w:anchor="_Toc356390527" w:history="1">
        <w:r w:rsidR="00851A89" w:rsidRPr="00105FF2">
          <w:rPr>
            <w:rStyle w:val="Hyperlink"/>
            <w:rFonts w:cstheme="minorHAnsi"/>
          </w:rPr>
          <w:t>Revision History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28" w:history="1">
        <w:r w:rsidR="00851A89" w:rsidRPr="00105FF2">
          <w:rPr>
            <w:rStyle w:val="Hyperlink"/>
            <w:rFonts w:cstheme="minorHAnsi"/>
          </w:rPr>
          <w:t>Table of Contents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29" w:history="1">
        <w:r w:rsidR="00851A89" w:rsidRPr="00105FF2">
          <w:rPr>
            <w:rStyle w:val="Hyperlink"/>
            <w:rFonts w:cstheme="minorHAnsi"/>
          </w:rPr>
          <w:t>1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</w:rPr>
          <w:t>Introduction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0" w:history="1">
        <w:r w:rsidR="00851A89" w:rsidRPr="00105FF2">
          <w:rPr>
            <w:rStyle w:val="Hyperlink"/>
            <w:rFonts w:cstheme="minorHAnsi"/>
            <w:noProof/>
          </w:rPr>
          <w:t>1.1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Definition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1" w:history="1">
        <w:r w:rsidR="00851A89" w:rsidRPr="00105FF2">
          <w:rPr>
            <w:rStyle w:val="Hyperlink"/>
            <w:rFonts w:cstheme="minorHAnsi"/>
            <w:noProof/>
          </w:rPr>
          <w:t>1.2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Specification Objectives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2" w:history="1">
        <w:r w:rsidR="00851A89" w:rsidRPr="00105FF2">
          <w:rPr>
            <w:rStyle w:val="Hyperlink"/>
            <w:rFonts w:cstheme="minorHAnsi"/>
            <w:noProof/>
          </w:rPr>
          <w:t>1.3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Intended Audiences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3" w:history="1">
        <w:r w:rsidR="00851A89" w:rsidRPr="00105FF2">
          <w:rPr>
            <w:rStyle w:val="Hyperlink"/>
            <w:rFonts w:cstheme="minorHAnsi"/>
            <w:noProof/>
          </w:rPr>
          <w:t>1.4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References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4" w:history="1">
        <w:r w:rsidR="00851A89" w:rsidRPr="00105FF2">
          <w:rPr>
            <w:rStyle w:val="Hyperlink"/>
            <w:rFonts w:cstheme="minorHAnsi"/>
            <w:noProof/>
          </w:rPr>
          <w:t>1.5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Specification Overview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35" w:history="1">
        <w:r w:rsidR="00851A89" w:rsidRPr="00105FF2">
          <w:rPr>
            <w:rStyle w:val="Hyperlink"/>
            <w:rFonts w:cstheme="minorHAnsi"/>
          </w:rPr>
          <w:t>2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</w:rPr>
          <w:t>System Overview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6" w:history="1">
        <w:r w:rsidR="00851A89" w:rsidRPr="00105FF2">
          <w:rPr>
            <w:rStyle w:val="Hyperlink"/>
            <w:rFonts w:cstheme="minorHAnsi"/>
            <w:noProof/>
          </w:rPr>
          <w:t>2.1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System Usage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37" w:history="1">
        <w:r w:rsidR="00851A89" w:rsidRPr="00105FF2">
          <w:rPr>
            <w:rStyle w:val="Hyperlink"/>
            <w:rFonts w:cstheme="minorHAnsi"/>
            <w:noProof/>
          </w:rPr>
          <w:t>2.2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Context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38" w:history="1">
        <w:r w:rsidR="00851A89" w:rsidRPr="00105FF2">
          <w:rPr>
            <w:rStyle w:val="Hyperlink"/>
            <w:rFonts w:cstheme="minorHAnsi"/>
            <w:noProof/>
          </w:rPr>
          <w:t>2.2.1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Human Actors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39" w:history="1">
        <w:r w:rsidR="00851A89" w:rsidRPr="00105FF2">
          <w:rPr>
            <w:rStyle w:val="Hyperlink"/>
            <w:rFonts w:cstheme="minorHAnsi"/>
            <w:noProof/>
          </w:rPr>
          <w:t>2.2.2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External Data Repositories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0" w:history="1">
        <w:r w:rsidR="00851A89" w:rsidRPr="00105FF2">
          <w:rPr>
            <w:rStyle w:val="Hyperlink"/>
            <w:rFonts w:cstheme="minorHAnsi"/>
            <w:noProof/>
          </w:rPr>
          <w:t>2.2.3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External Hardware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1" w:history="1">
        <w:r w:rsidR="00851A89" w:rsidRPr="00105FF2">
          <w:rPr>
            <w:rStyle w:val="Hyperlink"/>
            <w:rFonts w:cstheme="minorHAnsi"/>
            <w:noProof/>
          </w:rPr>
          <w:t>2.2.4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External Networks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2" w:history="1">
        <w:r w:rsidR="00851A89" w:rsidRPr="00105FF2">
          <w:rPr>
            <w:rStyle w:val="Hyperlink"/>
            <w:rFonts w:cstheme="minorHAnsi"/>
            <w:noProof/>
          </w:rPr>
          <w:t>2.2.5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External Systems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43" w:history="1">
        <w:r w:rsidR="00851A89" w:rsidRPr="00105FF2">
          <w:rPr>
            <w:rStyle w:val="Hyperlink"/>
            <w:rFonts w:cstheme="minorHAnsi"/>
          </w:rPr>
          <w:t>3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</w:rPr>
          <w:t>System Operational Requirements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44" w:history="1">
        <w:r w:rsidR="00851A89" w:rsidRPr="00105FF2">
          <w:rPr>
            <w:rStyle w:val="Hyperlink"/>
            <w:rFonts w:cstheme="minorHAnsi"/>
            <w:noProof/>
          </w:rPr>
          <w:t>3.1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Use Case Diagrams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5" w:history="1">
        <w:r w:rsidR="00851A89" w:rsidRPr="00105FF2">
          <w:rPr>
            <w:rStyle w:val="Hyperlink"/>
            <w:rFonts w:cstheme="minorHAnsi"/>
            <w:noProof/>
          </w:rPr>
          <w:t>3.1.1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HappyTrip System diagram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6" w:history="1">
        <w:r w:rsidR="00851A89" w:rsidRPr="00105FF2">
          <w:rPr>
            <w:rStyle w:val="Hyperlink"/>
            <w:rFonts w:cstheme="minorHAnsi"/>
            <w:noProof/>
          </w:rPr>
          <w:t>3.1.2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User Module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7" w:history="1">
        <w:r w:rsidR="00851A89" w:rsidRPr="00105FF2">
          <w:rPr>
            <w:rStyle w:val="Hyperlink"/>
            <w:rFonts w:cstheme="minorHAnsi"/>
            <w:noProof/>
          </w:rPr>
          <w:t>3.1.3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Admin Module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6390548" w:history="1">
        <w:r w:rsidR="00851A89" w:rsidRPr="00105FF2">
          <w:rPr>
            <w:rStyle w:val="Hyperlink"/>
            <w:rFonts w:cstheme="minorHAnsi"/>
            <w:noProof/>
          </w:rPr>
          <w:t>3.2</w:t>
        </w:r>
        <w:r w:rsidR="00851A89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Functional Requirements: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49" w:history="1">
        <w:r w:rsidR="00851A89" w:rsidRPr="00105FF2">
          <w:rPr>
            <w:rStyle w:val="Hyperlink"/>
            <w:rFonts w:cstheme="minorHAnsi"/>
            <w:noProof/>
          </w:rPr>
          <w:t>3.2.1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  <w:noProof/>
          </w:rPr>
          <w:t>User Module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0" w:history="1">
        <w:r w:rsidR="00851A89" w:rsidRPr="00105FF2">
          <w:rPr>
            <w:rStyle w:val="Hyperlink"/>
            <w:noProof/>
          </w:rPr>
          <w:t>3.2.1.1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Registration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1" w:history="1">
        <w:r w:rsidR="00851A89" w:rsidRPr="00105FF2">
          <w:rPr>
            <w:rStyle w:val="Hyperlink"/>
            <w:noProof/>
          </w:rPr>
          <w:t>3.2.1.2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Login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2" w:history="1">
        <w:r w:rsidR="00851A89" w:rsidRPr="00105FF2">
          <w:rPr>
            <w:rStyle w:val="Hyperlink"/>
            <w:noProof/>
          </w:rPr>
          <w:t>3.2.1.3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Profile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3" w:history="1">
        <w:r w:rsidR="00851A89" w:rsidRPr="00105FF2">
          <w:rPr>
            <w:rStyle w:val="Hyperlink"/>
            <w:noProof/>
          </w:rPr>
          <w:t>3.2.1.4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Book Ticket – [Both registered and non-registered users]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4" w:history="1">
        <w:r w:rsidR="00851A89" w:rsidRPr="00105FF2">
          <w:rPr>
            <w:rStyle w:val="Hyperlink"/>
            <w:noProof/>
          </w:rPr>
          <w:t>3.2.1.5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Cancellation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5" w:history="1">
        <w:r w:rsidR="00851A89" w:rsidRPr="00105FF2">
          <w:rPr>
            <w:rStyle w:val="Hyperlink"/>
            <w:noProof/>
          </w:rPr>
          <w:t>3.2.1.6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My Trips (Booking History)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56" w:history="1">
        <w:r w:rsidR="00851A89" w:rsidRPr="00105FF2">
          <w:rPr>
            <w:rStyle w:val="Hyperlink"/>
            <w:noProof/>
          </w:rPr>
          <w:t>3.2.2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Module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7" w:history="1">
        <w:r w:rsidR="00851A89" w:rsidRPr="00105FF2">
          <w:rPr>
            <w:rStyle w:val="Hyperlink"/>
            <w:noProof/>
          </w:rPr>
          <w:t>3.2.2.1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Maintain Airline information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8" w:history="1">
        <w:r w:rsidR="00851A89" w:rsidRPr="00105FF2">
          <w:rPr>
            <w:rStyle w:val="Hyperlink"/>
            <w:noProof/>
          </w:rPr>
          <w:t>3.2.2.2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Add Flight information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59" w:history="1">
        <w:r w:rsidR="00851A89" w:rsidRPr="00105FF2">
          <w:rPr>
            <w:rStyle w:val="Hyperlink"/>
            <w:noProof/>
          </w:rPr>
          <w:t>3.2.2.3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Maintain City Information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0" w:history="1">
        <w:r w:rsidR="00851A89" w:rsidRPr="00105FF2">
          <w:rPr>
            <w:rStyle w:val="Hyperlink"/>
            <w:noProof/>
          </w:rPr>
          <w:t>3.2.2.4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Add Route Information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1" w:history="1">
        <w:r w:rsidR="00851A89" w:rsidRPr="00105FF2">
          <w:rPr>
            <w:rStyle w:val="Hyperlink"/>
            <w:noProof/>
          </w:rPr>
          <w:t>3.2.2.5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Add Schedule Information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2" w:history="1">
        <w:r w:rsidR="00851A89" w:rsidRPr="00105FF2">
          <w:rPr>
            <w:rStyle w:val="Hyperlink"/>
            <w:noProof/>
          </w:rPr>
          <w:t>3.2.2.6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View Day’s Inventory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3" w:history="1">
        <w:r w:rsidR="00851A89" w:rsidRPr="00105FF2">
          <w:rPr>
            <w:rStyle w:val="Hyperlink"/>
            <w:noProof/>
          </w:rPr>
          <w:t>3.2.2.7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Error Handling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4" w:history="1">
        <w:r w:rsidR="00851A89" w:rsidRPr="00105FF2">
          <w:rPr>
            <w:rStyle w:val="Hyperlink"/>
            <w:noProof/>
          </w:rPr>
          <w:t>3.2.2.8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65" w:history="1">
        <w:r w:rsidR="00851A89" w:rsidRPr="00105FF2">
          <w:rPr>
            <w:rStyle w:val="Hyperlink"/>
            <w:noProof/>
          </w:rPr>
          <w:t>3.2.3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GUI Requirements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6" w:history="1">
        <w:r w:rsidR="00851A89" w:rsidRPr="00105FF2">
          <w:rPr>
            <w:rStyle w:val="Hyperlink"/>
            <w:noProof/>
          </w:rPr>
          <w:t>3.2.3.1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Home Page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7" w:history="1">
        <w:r w:rsidR="00851A89" w:rsidRPr="00105FF2">
          <w:rPr>
            <w:rStyle w:val="Hyperlink"/>
            <w:noProof/>
          </w:rPr>
          <w:t>3.2.3.2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Search Results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8" w:history="1">
        <w:r w:rsidR="00851A89" w:rsidRPr="00105FF2">
          <w:rPr>
            <w:rStyle w:val="Hyperlink"/>
            <w:noProof/>
          </w:rPr>
          <w:t>3.2.3.3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Confirm Booking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69" w:history="1">
        <w:r w:rsidR="00851A89" w:rsidRPr="00105FF2">
          <w:rPr>
            <w:rStyle w:val="Hyperlink"/>
            <w:noProof/>
          </w:rPr>
          <w:t>3.2.3.4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Passenger Details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0" w:history="1">
        <w:r w:rsidR="00851A89" w:rsidRPr="00105FF2">
          <w:rPr>
            <w:rStyle w:val="Hyperlink"/>
            <w:noProof/>
          </w:rPr>
          <w:t>3.2.3.5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Payment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1" w:history="1">
        <w:r w:rsidR="00851A89" w:rsidRPr="00105FF2">
          <w:rPr>
            <w:rStyle w:val="Hyperlink"/>
            <w:noProof/>
          </w:rPr>
          <w:t>3.2.3.6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Payment confirmation - E-Ticket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2" w:history="1">
        <w:r w:rsidR="00851A89" w:rsidRPr="00105FF2">
          <w:rPr>
            <w:rStyle w:val="Hyperlink"/>
            <w:noProof/>
          </w:rPr>
          <w:t>3.2.3.7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Registration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3" w:history="1">
        <w:r w:rsidR="00851A89" w:rsidRPr="00105FF2">
          <w:rPr>
            <w:rStyle w:val="Hyperlink"/>
            <w:noProof/>
          </w:rPr>
          <w:t>3.2.3.8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Sign in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4" w:history="1">
        <w:r w:rsidR="00851A89" w:rsidRPr="00105FF2">
          <w:rPr>
            <w:rStyle w:val="Hyperlink"/>
            <w:noProof/>
          </w:rPr>
          <w:t>3.2.3.9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View/Edit Profile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5" w:history="1">
        <w:r w:rsidR="00851A89" w:rsidRPr="00105FF2">
          <w:rPr>
            <w:rStyle w:val="Hyperlink"/>
            <w:noProof/>
          </w:rPr>
          <w:t>3.2.3.10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My Trips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6" w:history="1">
        <w:r w:rsidR="00851A89" w:rsidRPr="00105FF2">
          <w:rPr>
            <w:rStyle w:val="Hyperlink"/>
            <w:noProof/>
          </w:rPr>
          <w:t>3.2.3.11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Cancel – Confirm Box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7" w:history="1">
        <w:r w:rsidR="00851A89" w:rsidRPr="00105FF2">
          <w:rPr>
            <w:rStyle w:val="Hyperlink"/>
            <w:noProof/>
          </w:rPr>
          <w:t>3.2.3.12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Cancel Success Page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8" w:history="1">
        <w:r w:rsidR="00851A89" w:rsidRPr="00105FF2">
          <w:rPr>
            <w:rStyle w:val="Hyperlink"/>
            <w:noProof/>
          </w:rPr>
          <w:t>3.2.3.13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Login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79" w:history="1">
        <w:r w:rsidR="00851A89" w:rsidRPr="00105FF2">
          <w:rPr>
            <w:rStyle w:val="Hyperlink"/>
            <w:noProof/>
          </w:rPr>
          <w:t>3.2.3.14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Add Airline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0" w:history="1">
        <w:r w:rsidR="00851A89" w:rsidRPr="00105FF2">
          <w:rPr>
            <w:rStyle w:val="Hyperlink"/>
            <w:noProof/>
          </w:rPr>
          <w:t>3.2.3.15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Add Flight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1" w:history="1">
        <w:r w:rsidR="00851A89" w:rsidRPr="00105FF2">
          <w:rPr>
            <w:rStyle w:val="Hyperlink"/>
            <w:noProof/>
          </w:rPr>
          <w:t>3.2.3.16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Add City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2" w:history="1">
        <w:r w:rsidR="00851A89" w:rsidRPr="00105FF2">
          <w:rPr>
            <w:rStyle w:val="Hyperlink"/>
            <w:noProof/>
          </w:rPr>
          <w:t>3.2.3.17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Add Route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3" w:history="1">
        <w:r w:rsidR="00851A89" w:rsidRPr="00105FF2">
          <w:rPr>
            <w:rStyle w:val="Hyperlink"/>
            <w:noProof/>
          </w:rPr>
          <w:t>3.2.3.18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View/Edit Airline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4" w:history="1">
        <w:r w:rsidR="00851A89" w:rsidRPr="00105FF2">
          <w:rPr>
            <w:rStyle w:val="Hyperlink"/>
            <w:noProof/>
          </w:rPr>
          <w:t>3.2.3.19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View/Edit City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5" w:history="1">
        <w:r w:rsidR="00851A89" w:rsidRPr="00105FF2">
          <w:rPr>
            <w:rStyle w:val="Hyperlink"/>
            <w:noProof/>
          </w:rPr>
          <w:t>3.2.3.20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Add Schedule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6" w:history="1">
        <w:r w:rsidR="00851A89" w:rsidRPr="00105FF2">
          <w:rPr>
            <w:rStyle w:val="Hyperlink"/>
            <w:noProof/>
          </w:rPr>
          <w:t>3.2.3.21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View Inventory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7" w:history="1">
        <w:r w:rsidR="00851A89" w:rsidRPr="00105FF2">
          <w:rPr>
            <w:rStyle w:val="Hyperlink"/>
            <w:noProof/>
          </w:rPr>
          <w:t>3.2.3.22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Successful Add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8" w:history="1">
        <w:r w:rsidR="00851A89" w:rsidRPr="00105FF2">
          <w:rPr>
            <w:rStyle w:val="Hyperlink"/>
            <w:noProof/>
          </w:rPr>
          <w:t>3.2.3.23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Admin – Failure in Add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6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89" w:history="1">
        <w:r w:rsidR="00851A89" w:rsidRPr="00105FF2">
          <w:rPr>
            <w:rStyle w:val="Hyperlink"/>
            <w:noProof/>
          </w:rPr>
          <w:t>3.2.3.24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Page Validations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3"/>
        <w:tabs>
          <w:tab w:val="left" w:pos="1200"/>
          <w:tab w:val="right" w:leader="dot" w:pos="9350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hyperlink w:anchor="_Toc356390590" w:history="1">
        <w:r w:rsidR="00851A89" w:rsidRPr="00105FF2">
          <w:rPr>
            <w:rStyle w:val="Hyperlink"/>
            <w:noProof/>
          </w:rPr>
          <w:t>3.2.4</w:t>
        </w:r>
        <w:r w:rsidR="00851A89">
          <w:rPr>
            <w:rFonts w:asciiTheme="minorHAnsi" w:eastAsiaTheme="minorEastAsia" w:hAnsiTheme="minorHAnsi" w:cstheme="minorBidi"/>
            <w:i w:val="0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Non Functional Requirements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91" w:history="1">
        <w:r w:rsidR="00851A89" w:rsidRPr="00105FF2">
          <w:rPr>
            <w:rStyle w:val="Hyperlink"/>
            <w:noProof/>
          </w:rPr>
          <w:t>3.2.4.1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Browser compatibility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92" w:history="1">
        <w:r w:rsidR="00851A89" w:rsidRPr="00105FF2">
          <w:rPr>
            <w:rStyle w:val="Hyperlink"/>
            <w:noProof/>
          </w:rPr>
          <w:t>3.2.4.2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Performance Requirements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93" w:history="1">
        <w:r w:rsidR="00851A89" w:rsidRPr="00105FF2">
          <w:rPr>
            <w:rStyle w:val="Hyperlink"/>
            <w:noProof/>
          </w:rPr>
          <w:t>3.2.4.3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Session Management &amp; Security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4"/>
        <w:tabs>
          <w:tab w:val="left" w:pos="1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56390594" w:history="1">
        <w:r w:rsidR="00851A89" w:rsidRPr="00105FF2">
          <w:rPr>
            <w:rStyle w:val="Hyperlink"/>
            <w:noProof/>
          </w:rPr>
          <w:t>3.2.4.4</w:t>
        </w:r>
        <w:r w:rsidR="00851A89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851A89" w:rsidRPr="00105FF2">
          <w:rPr>
            <w:rStyle w:val="Hyperlink"/>
            <w:noProof/>
          </w:rPr>
          <w:t>Usability</w:t>
        </w:r>
        <w:r w:rsidR="00851A89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851A89">
          <w:rPr>
            <w:noProof/>
            <w:webHidden/>
          </w:rPr>
          <w:instrText xml:space="preserve"> PAGEREF _Toc356390594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51A89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95" w:history="1">
        <w:r w:rsidR="00851A89" w:rsidRPr="00105FF2">
          <w:rPr>
            <w:rStyle w:val="Hyperlink"/>
            <w:rFonts w:cstheme="minorHAnsi"/>
          </w:rPr>
          <w:t>4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</w:rPr>
          <w:t>Architecture and Design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96" w:history="1">
        <w:r w:rsidR="00851A89" w:rsidRPr="00105FF2">
          <w:rPr>
            <w:rStyle w:val="Hyperlink"/>
            <w:rFonts w:cstheme="minorHAnsi"/>
          </w:rPr>
          <w:t>5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  <w:rFonts w:cstheme="minorHAnsi"/>
          </w:rPr>
          <w:t>Database Design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40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97" w:history="1">
        <w:r w:rsidR="00851A89" w:rsidRPr="00105FF2">
          <w:rPr>
            <w:rStyle w:val="Hyperlink"/>
          </w:rPr>
          <w:t>6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</w:rPr>
          <w:t>Known Issues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98" w:history="1">
        <w:r w:rsidR="00851A89" w:rsidRPr="00105FF2">
          <w:rPr>
            <w:rStyle w:val="Hyperlink"/>
          </w:rPr>
          <w:t>7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</w:rPr>
          <w:t>Future Enhancements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42</w:t>
        </w:r>
        <w:r>
          <w:rPr>
            <w:webHidden/>
          </w:rPr>
          <w:fldChar w:fldCharType="end"/>
        </w:r>
      </w:hyperlink>
    </w:p>
    <w:p w:rsidR="00851A89" w:rsidRDefault="00513176">
      <w:pPr>
        <w:pStyle w:val="TOC1"/>
        <w:rPr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hyperlink w:anchor="_Toc356390599" w:history="1">
        <w:r w:rsidR="00851A89" w:rsidRPr="00105FF2">
          <w:rPr>
            <w:rStyle w:val="Hyperlink"/>
          </w:rPr>
          <w:t>8</w:t>
        </w:r>
        <w:r w:rsidR="00851A89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="00851A89" w:rsidRPr="00105FF2">
          <w:rPr>
            <w:rStyle w:val="Hyperlink"/>
          </w:rPr>
          <w:t>References</w:t>
        </w:r>
        <w:r w:rsidR="00851A89">
          <w:rPr>
            <w:webHidden/>
          </w:rPr>
          <w:tab/>
        </w:r>
        <w:r>
          <w:rPr>
            <w:webHidden/>
          </w:rPr>
          <w:fldChar w:fldCharType="begin"/>
        </w:r>
        <w:r w:rsidR="00851A89">
          <w:rPr>
            <w:webHidden/>
          </w:rPr>
          <w:instrText xml:space="preserve"> PAGEREF _Toc356390599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51A89">
          <w:rPr>
            <w:webHidden/>
          </w:rPr>
          <w:t>43</w:t>
        </w:r>
        <w:r>
          <w:rPr>
            <w:webHidden/>
          </w:rPr>
          <w:fldChar w:fldCharType="end"/>
        </w:r>
      </w:hyperlink>
    </w:p>
    <w:p w:rsidR="003A0511" w:rsidRPr="00C5027A" w:rsidRDefault="00513176" w:rsidP="00254982">
      <w:pPr>
        <w:ind w:right="630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  <w:smallCaps/>
          <w:noProof/>
        </w:rPr>
        <w:fldChar w:fldCharType="end"/>
      </w:r>
    </w:p>
    <w:p w:rsidR="003A0511" w:rsidRPr="00C5027A" w:rsidRDefault="00B43465">
      <w:pPr>
        <w:jc w:val="center"/>
        <w:rPr>
          <w:rFonts w:asciiTheme="minorHAnsi" w:hAnsiTheme="minorHAnsi" w:cstheme="minorHAnsi"/>
          <w:b/>
          <w:sz w:val="32"/>
        </w:rPr>
      </w:pPr>
      <w:bookmarkStart w:id="3" w:name="_Toc434992858"/>
      <w:r w:rsidRPr="00C5027A">
        <w:rPr>
          <w:rFonts w:asciiTheme="minorHAnsi" w:hAnsiTheme="minorHAnsi" w:cstheme="minorHAnsi"/>
          <w:b/>
          <w:sz w:val="32"/>
        </w:rPr>
        <w:t>Table of Figures</w:t>
      </w:r>
    </w:p>
    <w:p w:rsidR="00AB00D5" w:rsidRDefault="00513176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fldChar w:fldCharType="begin"/>
      </w:r>
      <w:r w:rsidR="00B43465" w:rsidRPr="00C5027A">
        <w:rPr>
          <w:rFonts w:asciiTheme="minorHAnsi" w:hAnsiTheme="minorHAnsi" w:cstheme="minorHAnsi"/>
          <w:sz w:val="22"/>
          <w:szCs w:val="22"/>
        </w:rPr>
        <w:instrText xml:space="preserve"> TOC \h \z \c "Figure" </w:instrText>
      </w:r>
      <w:r w:rsidRPr="00C5027A">
        <w:rPr>
          <w:rFonts w:asciiTheme="minorHAnsi" w:hAnsiTheme="minorHAnsi" w:cstheme="minorHAnsi"/>
          <w:sz w:val="22"/>
          <w:szCs w:val="22"/>
        </w:rPr>
        <w:fldChar w:fldCharType="separate"/>
      </w:r>
      <w:hyperlink w:anchor="_Toc352064669" w:history="1">
        <w:r w:rsidR="00AB00D5" w:rsidRPr="00F52D3E">
          <w:rPr>
            <w:rStyle w:val="Hyperlink"/>
            <w:rFonts w:cstheme="minorHAnsi"/>
            <w:noProof/>
          </w:rPr>
          <w:t>Figure 1: Happy TripContext Diagram</w:t>
        </w:r>
        <w:r w:rsidR="00AB00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00D5">
          <w:rPr>
            <w:noProof/>
            <w:webHidden/>
          </w:rPr>
          <w:instrText xml:space="preserve"> PAGEREF _Toc352064669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6DD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B00D5" w:rsidRDefault="00513176">
      <w:pPr>
        <w:pStyle w:val="TableofFigures"/>
        <w:tabs>
          <w:tab w:val="right" w:leader="dot" w:pos="9350"/>
        </w:tabs>
        <w:rPr>
          <w:noProof/>
        </w:rPr>
      </w:pPr>
      <w:hyperlink w:anchor="_Toc352064670" w:history="1">
        <w:r w:rsidR="00AB00D5" w:rsidRPr="00F52D3E">
          <w:rPr>
            <w:rStyle w:val="Hyperlink"/>
            <w:rFonts w:cstheme="minorHAnsi"/>
            <w:noProof/>
          </w:rPr>
          <w:t xml:space="preserve">Figure 2: </w:t>
        </w:r>
        <w:r w:rsidR="00E14882">
          <w:rPr>
            <w:rStyle w:val="Hyperlink"/>
            <w:rFonts w:cstheme="minorHAnsi"/>
            <w:noProof/>
          </w:rPr>
          <w:t>m</w:t>
        </w:r>
        <w:r w:rsidR="00AB00D5" w:rsidRPr="00F52D3E">
          <w:rPr>
            <w:rStyle w:val="Hyperlink"/>
            <w:rFonts w:cstheme="minorHAnsi"/>
            <w:noProof/>
          </w:rPr>
          <w:t xml:space="preserve"> TripHigh Level Design Diagram</w:t>
        </w:r>
        <w:r w:rsidR="00AB00D5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AB00D5">
          <w:rPr>
            <w:noProof/>
            <w:webHidden/>
          </w:rPr>
          <w:instrText xml:space="preserve"> PAGEREF _Toc352064670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DA6DD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42DEB" w:rsidRPr="00342DEB" w:rsidRDefault="00342DEB" w:rsidP="00342DEB">
      <w:pPr>
        <w:rPr>
          <w:rFonts w:eastAsiaTheme="minorEastAsia"/>
        </w:rPr>
      </w:pPr>
    </w:p>
    <w:p w:rsidR="003A0511" w:rsidRPr="00C5027A" w:rsidRDefault="00513176">
      <w:pPr>
        <w:jc w:val="center"/>
        <w:rPr>
          <w:rFonts w:asciiTheme="minorHAnsi" w:hAnsiTheme="minorHAnsi" w:cstheme="minorHAnsi"/>
          <w:sz w:val="32"/>
        </w:rPr>
      </w:pPr>
      <w:r w:rsidRPr="00C5027A">
        <w:rPr>
          <w:rFonts w:asciiTheme="minorHAnsi" w:hAnsiTheme="minorHAnsi" w:cstheme="minorHAnsi"/>
          <w:sz w:val="22"/>
          <w:szCs w:val="22"/>
        </w:rPr>
        <w:fldChar w:fldCharType="end"/>
      </w:r>
    </w:p>
    <w:p w:rsidR="003A0511" w:rsidRPr="00C5027A" w:rsidRDefault="00B43465">
      <w:pPr>
        <w:pStyle w:val="Heading1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br w:type="page"/>
      </w:r>
      <w:bookmarkStart w:id="4" w:name="_Toc434992860"/>
      <w:bookmarkStart w:id="5" w:name="_Toc356390529"/>
      <w:bookmarkEnd w:id="3"/>
      <w:r w:rsidRPr="00C5027A">
        <w:rPr>
          <w:rFonts w:asciiTheme="minorHAnsi" w:hAnsiTheme="minorHAnsi" w:cstheme="minorHAnsi"/>
        </w:rPr>
        <w:lastRenderedPageBreak/>
        <w:t>Introduction</w:t>
      </w:r>
      <w:bookmarkEnd w:id="4"/>
      <w:bookmarkEnd w:id="5"/>
    </w:p>
    <w:p w:rsidR="00E52FE1" w:rsidRPr="00C5027A" w:rsidRDefault="00B43465">
      <w:pPr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  <w:sz w:val="22"/>
          <w:szCs w:val="22"/>
        </w:rPr>
        <w:t>T</w:t>
      </w:r>
      <w:r w:rsidR="00D51EF3" w:rsidRPr="00C5027A">
        <w:rPr>
          <w:rFonts w:asciiTheme="minorHAnsi" w:hAnsiTheme="minorHAnsi" w:cstheme="minorHAnsi"/>
          <w:sz w:val="22"/>
          <w:szCs w:val="22"/>
        </w:rPr>
        <w:t>h</w:t>
      </w:r>
      <w:r w:rsidR="006B38D4">
        <w:rPr>
          <w:rFonts w:asciiTheme="minorHAnsi" w:hAnsiTheme="minorHAnsi" w:cstheme="minorHAnsi"/>
          <w:sz w:val="22"/>
          <w:szCs w:val="22"/>
        </w:rPr>
        <w:t>e</w:t>
      </w:r>
      <w:r w:rsidR="00D51EF3" w:rsidRPr="00C5027A">
        <w:rPr>
          <w:rFonts w:asciiTheme="minorHAnsi" w:hAnsiTheme="minorHAnsi" w:cstheme="minorHAnsi"/>
          <w:sz w:val="22"/>
          <w:szCs w:val="22"/>
        </w:rPr>
        <w:t xml:space="preserve"> </w:t>
      </w:r>
      <w:r w:rsidR="00CD0038">
        <w:rPr>
          <w:rFonts w:asciiTheme="minorHAnsi" w:hAnsiTheme="minorHAnsi" w:cstheme="minorHAnsi"/>
          <w:sz w:val="22"/>
          <w:szCs w:val="22"/>
        </w:rPr>
        <w:t>S</w:t>
      </w:r>
      <w:r w:rsidR="00D51EF3" w:rsidRPr="00C5027A">
        <w:rPr>
          <w:rFonts w:asciiTheme="minorHAnsi" w:hAnsiTheme="minorHAnsi" w:cstheme="minorHAnsi"/>
          <w:sz w:val="22"/>
          <w:szCs w:val="22"/>
        </w:rPr>
        <w:t>oftware</w:t>
      </w:r>
      <w:r w:rsidR="00485F7A">
        <w:rPr>
          <w:rFonts w:asciiTheme="minorHAnsi" w:hAnsiTheme="minorHAnsi" w:cstheme="minorHAnsi"/>
          <w:sz w:val="22"/>
          <w:szCs w:val="22"/>
        </w:rPr>
        <w:t xml:space="preserve"> </w:t>
      </w:r>
      <w:r w:rsidR="00CD0038">
        <w:rPr>
          <w:rFonts w:asciiTheme="minorHAnsi" w:hAnsiTheme="minorHAnsi" w:cstheme="minorHAnsi"/>
          <w:sz w:val="22"/>
          <w:szCs w:val="22"/>
        </w:rPr>
        <w:t>R</w:t>
      </w:r>
      <w:r w:rsidRPr="00C5027A">
        <w:rPr>
          <w:rFonts w:asciiTheme="minorHAnsi" w:hAnsiTheme="minorHAnsi" w:cstheme="minorHAnsi"/>
          <w:sz w:val="22"/>
          <w:szCs w:val="22"/>
        </w:rPr>
        <w:t xml:space="preserve">equirements </w:t>
      </w:r>
      <w:r w:rsidR="00CD0038">
        <w:rPr>
          <w:rFonts w:asciiTheme="minorHAnsi" w:hAnsiTheme="minorHAnsi" w:cstheme="minorHAnsi"/>
          <w:sz w:val="22"/>
          <w:szCs w:val="22"/>
        </w:rPr>
        <w:t>S</w:t>
      </w:r>
      <w:r w:rsidRPr="00C5027A">
        <w:rPr>
          <w:rFonts w:asciiTheme="minorHAnsi" w:hAnsiTheme="minorHAnsi" w:cstheme="minorHAnsi"/>
          <w:sz w:val="22"/>
          <w:szCs w:val="22"/>
        </w:rPr>
        <w:t xml:space="preserve">pecification (SRS) </w:t>
      </w:r>
      <w:r w:rsidR="00CD0038">
        <w:rPr>
          <w:rFonts w:asciiTheme="minorHAnsi" w:hAnsiTheme="minorHAnsi" w:cstheme="minorHAnsi"/>
          <w:sz w:val="22"/>
          <w:szCs w:val="22"/>
        </w:rPr>
        <w:t xml:space="preserve">for the application </w:t>
      </w:r>
      <w:r w:rsidR="00485F7A" w:rsidRPr="00485F7A">
        <w:rPr>
          <w:rFonts w:asciiTheme="minorHAnsi" w:hAnsiTheme="minorHAnsi" w:cstheme="minorHAnsi"/>
          <w:sz w:val="22"/>
          <w:szCs w:val="22"/>
        </w:rPr>
        <w:t>Happy</w:t>
      </w:r>
      <w:r w:rsidR="000E3D38">
        <w:rPr>
          <w:rFonts w:asciiTheme="minorHAnsi" w:hAnsiTheme="minorHAnsi" w:cstheme="minorHAnsi"/>
          <w:sz w:val="22"/>
          <w:szCs w:val="22"/>
        </w:rPr>
        <w:t xml:space="preserve"> </w:t>
      </w:r>
      <w:r w:rsidR="00CD0038" w:rsidRPr="00485F7A">
        <w:rPr>
          <w:rFonts w:asciiTheme="minorHAnsi" w:hAnsiTheme="minorHAnsi" w:cstheme="minorHAnsi"/>
          <w:sz w:val="22"/>
          <w:szCs w:val="22"/>
        </w:rPr>
        <w:t>Trip</w:t>
      </w:r>
      <w:r w:rsidR="00485F7A">
        <w:rPr>
          <w:rFonts w:asciiTheme="minorHAnsi" w:hAnsiTheme="minorHAnsi" w:cstheme="minorHAnsi"/>
          <w:i/>
          <w:sz w:val="22"/>
          <w:szCs w:val="22"/>
        </w:rPr>
        <w:t xml:space="preserve"> </w:t>
      </w:r>
      <w:r w:rsidR="006B38D4">
        <w:rPr>
          <w:rFonts w:asciiTheme="minorHAnsi" w:hAnsiTheme="minorHAnsi" w:cstheme="minorHAnsi"/>
          <w:sz w:val="22"/>
          <w:szCs w:val="22"/>
        </w:rPr>
        <w:t xml:space="preserve">is intended to detail out the </w:t>
      </w:r>
      <w:r w:rsidR="00197340">
        <w:rPr>
          <w:rFonts w:asciiTheme="minorHAnsi" w:hAnsiTheme="minorHAnsi" w:cstheme="minorHAnsi"/>
          <w:sz w:val="22"/>
          <w:szCs w:val="22"/>
        </w:rPr>
        <w:t>requirements</w:t>
      </w:r>
      <w:r w:rsidR="006B38D4">
        <w:rPr>
          <w:rFonts w:asciiTheme="minorHAnsi" w:hAnsiTheme="minorHAnsi" w:cstheme="minorHAnsi"/>
          <w:sz w:val="22"/>
          <w:szCs w:val="22"/>
        </w:rPr>
        <w:t xml:space="preserve"> design &amp; implementation approach outlined for the same. </w:t>
      </w:r>
    </w:p>
    <w:p w:rsidR="003A0511" w:rsidRPr="00C5027A" w:rsidRDefault="00B43465">
      <w:pPr>
        <w:pStyle w:val="Heading2"/>
        <w:rPr>
          <w:rFonts w:asciiTheme="minorHAnsi" w:hAnsiTheme="minorHAnsi" w:cstheme="minorHAnsi"/>
        </w:rPr>
      </w:pPr>
      <w:bookmarkStart w:id="6" w:name="_Toc356390530"/>
      <w:bookmarkStart w:id="7" w:name="_Toc434992861"/>
      <w:r w:rsidRPr="00C5027A">
        <w:rPr>
          <w:rFonts w:asciiTheme="minorHAnsi" w:hAnsiTheme="minorHAnsi" w:cstheme="minorHAnsi"/>
        </w:rPr>
        <w:t>Definition</w:t>
      </w:r>
      <w:bookmarkEnd w:id="6"/>
    </w:p>
    <w:p w:rsidR="003A0511" w:rsidRPr="00C5027A" w:rsidRDefault="006B38D4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sz w:val="22"/>
          <w:szCs w:val="22"/>
        </w:rPr>
        <w:t>This document will be referred as the absolute final requirements specification</w:t>
      </w:r>
      <w:r w:rsidR="00197340">
        <w:rPr>
          <w:rFonts w:asciiTheme="minorHAnsi" w:hAnsiTheme="minorHAnsi" w:cstheme="minorHAnsi"/>
          <w:sz w:val="22"/>
          <w:szCs w:val="22"/>
        </w:rPr>
        <w:t xml:space="preserve"> and it is this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requirements work product that formally specifies the r</w:t>
      </w:r>
      <w:r w:rsidR="00D51EF3" w:rsidRPr="00C5027A">
        <w:rPr>
          <w:rFonts w:asciiTheme="minorHAnsi" w:hAnsiTheme="minorHAnsi" w:cstheme="minorHAnsi"/>
          <w:sz w:val="22"/>
          <w:szCs w:val="22"/>
        </w:rPr>
        <w:t xml:space="preserve">equirements of the </w:t>
      </w:r>
      <w:r w:rsidR="00A2446D">
        <w:rPr>
          <w:rFonts w:asciiTheme="minorHAnsi" w:hAnsiTheme="minorHAnsi" w:cstheme="minorHAnsi"/>
          <w:sz w:val="22"/>
          <w:szCs w:val="22"/>
        </w:rPr>
        <w:t>Happy Trip</w:t>
      </w:r>
      <w:r w:rsidR="00B43465" w:rsidRPr="00C5027A">
        <w:rPr>
          <w:rFonts w:asciiTheme="minorHAnsi" w:hAnsiTheme="minorHAnsi" w:cstheme="minorHAnsi"/>
        </w:rPr>
        <w:t xml:space="preserve">. </w:t>
      </w:r>
    </w:p>
    <w:p w:rsidR="00E52FE1" w:rsidRPr="00C5027A" w:rsidRDefault="00E52FE1">
      <w:pPr>
        <w:rPr>
          <w:rFonts w:asciiTheme="minorHAnsi" w:hAnsiTheme="minorHAnsi" w:cstheme="minorHAnsi"/>
          <w:sz w:val="24"/>
          <w:szCs w:val="24"/>
        </w:rPr>
      </w:pPr>
    </w:p>
    <w:p w:rsidR="003A0511" w:rsidRPr="00C5027A" w:rsidRDefault="00B43465">
      <w:pPr>
        <w:pStyle w:val="Heading2"/>
        <w:rPr>
          <w:rFonts w:asciiTheme="minorHAnsi" w:hAnsiTheme="minorHAnsi" w:cstheme="minorHAnsi"/>
        </w:rPr>
      </w:pPr>
      <w:bookmarkStart w:id="8" w:name="_Toc356390531"/>
      <w:r w:rsidRPr="00C5027A">
        <w:rPr>
          <w:rFonts w:asciiTheme="minorHAnsi" w:hAnsiTheme="minorHAnsi" w:cstheme="minorHAnsi"/>
        </w:rPr>
        <w:t>Specification Objectives</w:t>
      </w:r>
      <w:bookmarkEnd w:id="7"/>
      <w:bookmarkEnd w:id="8"/>
    </w:p>
    <w:p w:rsidR="003A0511" w:rsidRPr="00C5027A" w:rsidRDefault="00D51EF3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This software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requirements specification has the following objectives: </w:t>
      </w:r>
    </w:p>
    <w:p w:rsidR="003A0511" w:rsidRPr="00C5027A" w:rsidRDefault="00B43465">
      <w:pPr>
        <w:pStyle w:val="Bullet1"/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To provide an overview of the application’s context and capabilities. </w:t>
      </w:r>
    </w:p>
    <w:p w:rsidR="003A0511" w:rsidRPr="00C5027A" w:rsidRDefault="00B43465">
      <w:pPr>
        <w:pStyle w:val="Bullet1"/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To formally specify the associated: </w:t>
      </w:r>
    </w:p>
    <w:p w:rsidR="003A0511" w:rsidRPr="00C5027A" w:rsidRDefault="00197340">
      <w:pPr>
        <w:pStyle w:val="Bullet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Operational requirements</w:t>
      </w:r>
    </w:p>
    <w:p w:rsidR="003A0511" w:rsidRPr="00C5027A" w:rsidRDefault="00197340">
      <w:pPr>
        <w:pStyle w:val="Bullet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Informational requirements</w:t>
      </w:r>
    </w:p>
    <w:p w:rsidR="003A0511" w:rsidRPr="00C5027A" w:rsidRDefault="00B43465">
      <w:pPr>
        <w:pStyle w:val="Bullet2"/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Architecture and Design  </w:t>
      </w:r>
    </w:p>
    <w:p w:rsidR="003A0511" w:rsidRPr="00C5027A" w:rsidRDefault="00B43465">
      <w:pPr>
        <w:pStyle w:val="Bullet1"/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To document </w:t>
      </w:r>
      <w:r w:rsidR="00197340">
        <w:rPr>
          <w:rFonts w:asciiTheme="minorHAnsi" w:hAnsiTheme="minorHAnsi" w:cstheme="minorHAnsi"/>
          <w:sz w:val="22"/>
          <w:szCs w:val="22"/>
        </w:rPr>
        <w:t>any future planned enhancements</w:t>
      </w:r>
      <w:r w:rsidRPr="00C5027A">
        <w:rPr>
          <w:rFonts w:asciiTheme="minorHAnsi" w:hAnsiTheme="minorHAnsi" w:cstheme="minorHAnsi"/>
          <w:sz w:val="22"/>
          <w:szCs w:val="22"/>
        </w:rPr>
        <w:t xml:space="preserve"> </w:t>
      </w:r>
    </w:p>
    <w:p w:rsidR="003A0511" w:rsidRPr="00C5027A" w:rsidRDefault="00B43465">
      <w:pPr>
        <w:pStyle w:val="Bullet1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To document any open issues, major things to </w:t>
      </w:r>
      <w:r w:rsidR="00D51EF3" w:rsidRPr="00C5027A">
        <w:rPr>
          <w:rFonts w:asciiTheme="minorHAnsi" w:hAnsiTheme="minorHAnsi" w:cstheme="minorHAnsi"/>
          <w:sz w:val="22"/>
          <w:szCs w:val="22"/>
        </w:rPr>
        <w:t>be completed, and assumptions</w:t>
      </w:r>
      <w:r w:rsidR="00D51EF3" w:rsidRPr="00C5027A">
        <w:rPr>
          <w:rFonts w:asciiTheme="minorHAnsi" w:hAnsiTheme="minorHAnsi" w:cstheme="minorHAnsi"/>
        </w:rPr>
        <w:t>.</w:t>
      </w:r>
    </w:p>
    <w:p w:rsidR="00E52FE1" w:rsidRPr="00C5027A" w:rsidRDefault="00E52FE1" w:rsidP="00E52FE1">
      <w:pPr>
        <w:pStyle w:val="Bullet1"/>
        <w:numPr>
          <w:ilvl w:val="0"/>
          <w:numId w:val="0"/>
        </w:numPr>
        <w:ind w:left="720"/>
        <w:rPr>
          <w:rFonts w:asciiTheme="minorHAnsi" w:hAnsiTheme="minorHAnsi" w:cstheme="minorHAnsi"/>
        </w:rPr>
      </w:pPr>
    </w:p>
    <w:p w:rsidR="003A0511" w:rsidRPr="00C5027A" w:rsidRDefault="00B43465">
      <w:pPr>
        <w:pStyle w:val="Heading2"/>
        <w:rPr>
          <w:rFonts w:asciiTheme="minorHAnsi" w:hAnsiTheme="minorHAnsi" w:cstheme="minorHAnsi"/>
        </w:rPr>
      </w:pPr>
      <w:bookmarkStart w:id="9" w:name="_Toc434992862"/>
      <w:bookmarkStart w:id="10" w:name="_Toc356390532"/>
      <w:r w:rsidRPr="00C5027A">
        <w:rPr>
          <w:rFonts w:asciiTheme="minorHAnsi" w:hAnsiTheme="minorHAnsi" w:cstheme="minorHAnsi"/>
        </w:rPr>
        <w:t>Intended Audiences</w:t>
      </w:r>
      <w:bookmarkEnd w:id="9"/>
      <w:bookmarkEnd w:id="10"/>
    </w:p>
    <w:p w:rsidR="003A0511" w:rsidRPr="00C5027A" w:rsidRDefault="00B43465">
      <w:pPr>
        <w:rPr>
          <w:rFonts w:asciiTheme="minorHAnsi" w:hAnsiTheme="minorHAnsi" w:cstheme="minorHAnsi"/>
          <w:sz w:val="22"/>
          <w:szCs w:val="22"/>
        </w:rPr>
      </w:pPr>
      <w:bookmarkStart w:id="11" w:name="_Toc434992863"/>
      <w:r w:rsidRPr="00C5027A">
        <w:rPr>
          <w:rFonts w:asciiTheme="minorHAnsi" w:hAnsiTheme="minorHAnsi" w:cstheme="minorHAnsi"/>
          <w:sz w:val="22"/>
          <w:szCs w:val="22"/>
        </w:rPr>
        <w:t>This system requirements specification has the following intended audiences:</w:t>
      </w:r>
    </w:p>
    <w:p w:rsidR="003A0511" w:rsidRPr="00C5027A" w:rsidRDefault="00B43465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b/>
          <w:sz w:val="22"/>
          <w:szCs w:val="22"/>
        </w:rPr>
        <w:t>Architecture Team</w:t>
      </w:r>
      <w:r w:rsidR="002B05B4">
        <w:rPr>
          <w:rFonts w:asciiTheme="minorHAnsi" w:hAnsiTheme="minorHAnsi" w:cstheme="minorHAnsi"/>
          <w:b/>
          <w:sz w:val="22"/>
          <w:szCs w:val="22"/>
        </w:rPr>
        <w:t xml:space="preserve">&amp; Tech Leads </w:t>
      </w:r>
      <w:r w:rsidR="00DF32D3" w:rsidRPr="00C5027A">
        <w:rPr>
          <w:rFonts w:asciiTheme="minorHAnsi" w:hAnsiTheme="minorHAnsi" w:cstheme="minorHAnsi"/>
          <w:b/>
          <w:sz w:val="22"/>
          <w:szCs w:val="22"/>
        </w:rPr>
        <w:t>-</w:t>
      </w:r>
      <w:r w:rsidRPr="00C5027A">
        <w:rPr>
          <w:rFonts w:asciiTheme="minorHAnsi" w:hAnsiTheme="minorHAnsi" w:cstheme="minorHAnsi"/>
          <w:sz w:val="22"/>
          <w:szCs w:val="22"/>
        </w:rPr>
        <w:t xml:space="preserve"> to drive and validate the system architectures.</w:t>
      </w:r>
    </w:p>
    <w:p w:rsidR="003A0511" w:rsidRPr="00C5027A" w:rsidRDefault="00707AE4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Test Leads</w:t>
      </w:r>
      <w:r w:rsidR="00DF32D3" w:rsidRPr="00C5027A">
        <w:rPr>
          <w:rFonts w:asciiTheme="minorHAnsi" w:hAnsiTheme="minorHAnsi" w:cstheme="minorHAnsi"/>
          <w:b/>
          <w:sz w:val="22"/>
          <w:szCs w:val="22"/>
        </w:rPr>
        <w:t xml:space="preserve"> -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to understand the scope of the application to be delivered.</w:t>
      </w:r>
    </w:p>
    <w:p w:rsidR="003A0511" w:rsidRPr="00C5027A" w:rsidRDefault="002B05B4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Configuration Mgt.</w:t>
      </w:r>
      <w:r w:rsidR="00B43465" w:rsidRPr="00C5027A">
        <w:rPr>
          <w:rFonts w:asciiTheme="minorHAnsi" w:hAnsiTheme="minorHAnsi" w:cstheme="minorHAnsi"/>
          <w:b/>
          <w:sz w:val="22"/>
          <w:szCs w:val="22"/>
        </w:rPr>
        <w:t xml:space="preserve"> Team</w:t>
      </w:r>
      <w:r w:rsidR="00DF32D3" w:rsidRPr="00C5027A">
        <w:rPr>
          <w:rFonts w:asciiTheme="minorHAnsi" w:hAnsiTheme="minorHAnsi" w:cstheme="minorHAnsi"/>
          <w:b/>
          <w:sz w:val="22"/>
          <w:szCs w:val="22"/>
        </w:rPr>
        <w:t xml:space="preserve"> -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to drive the de</w:t>
      </w:r>
      <w:r>
        <w:rPr>
          <w:rFonts w:asciiTheme="minorHAnsi" w:hAnsiTheme="minorHAnsi" w:cstheme="minorHAnsi"/>
          <w:sz w:val="22"/>
          <w:szCs w:val="22"/>
        </w:rPr>
        <w:t xml:space="preserve">sign </w:t>
      </w:r>
      <w:r w:rsidR="00784C67">
        <w:rPr>
          <w:rFonts w:asciiTheme="minorHAnsi" w:hAnsiTheme="minorHAnsi" w:cstheme="minorHAnsi"/>
          <w:sz w:val="22"/>
          <w:szCs w:val="22"/>
        </w:rPr>
        <w:t>of dev, test environments, as well as version controlling, branching etc.</w:t>
      </w:r>
    </w:p>
    <w:p w:rsidR="003A0511" w:rsidRPr="00C5027A" w:rsidRDefault="000E1498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Test Engineers</w:t>
      </w:r>
      <w:r w:rsidRPr="00C5027A">
        <w:rPr>
          <w:rFonts w:asciiTheme="minorHAnsi" w:hAnsiTheme="minorHAnsi" w:cstheme="minorHAnsi"/>
          <w:b/>
          <w:sz w:val="22"/>
          <w:szCs w:val="22"/>
        </w:rPr>
        <w:t xml:space="preserve"> Team </w:t>
      </w:r>
      <w:r w:rsidR="00DF32D3" w:rsidRPr="00C5027A">
        <w:rPr>
          <w:rFonts w:asciiTheme="minorHAnsi" w:hAnsiTheme="minorHAnsi" w:cstheme="minorHAnsi"/>
          <w:b/>
          <w:sz w:val="22"/>
          <w:szCs w:val="22"/>
        </w:rPr>
        <w:t>-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to generate</w:t>
      </w:r>
      <w:r w:rsidR="00DF32D3" w:rsidRPr="00C5027A">
        <w:rPr>
          <w:rFonts w:asciiTheme="minorHAnsi" w:hAnsiTheme="minorHAnsi" w:cstheme="minorHAnsi"/>
          <w:sz w:val="22"/>
          <w:szCs w:val="22"/>
        </w:rPr>
        <w:t xml:space="preserve"> test artifacts</w:t>
      </w:r>
    </w:p>
    <w:p w:rsidR="003A0511" w:rsidRPr="00C5027A" w:rsidRDefault="00707AE4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Orchard</w:t>
      </w:r>
      <w:r w:rsidR="00B43465" w:rsidRPr="00C5027A">
        <w:rPr>
          <w:rFonts w:asciiTheme="minorHAnsi" w:hAnsiTheme="minorHAnsi" w:cstheme="minorHAnsi"/>
          <w:b/>
          <w:sz w:val="22"/>
          <w:szCs w:val="22"/>
        </w:rPr>
        <w:t xml:space="preserve"> Team</w:t>
      </w:r>
      <w:r w:rsidR="00DF32D3" w:rsidRPr="00C5027A">
        <w:rPr>
          <w:rFonts w:asciiTheme="minorHAnsi" w:hAnsiTheme="minorHAnsi" w:cstheme="minorHAnsi"/>
          <w:sz w:val="22"/>
          <w:szCs w:val="22"/>
        </w:rPr>
        <w:t xml:space="preserve"> -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to manage project scope and schedule project activities.</w:t>
      </w:r>
    </w:p>
    <w:p w:rsidR="003A0511" w:rsidRPr="00C5027A" w:rsidRDefault="00707AE4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Dev. Engineers</w:t>
      </w:r>
      <w:r w:rsidR="00B43465" w:rsidRPr="00C5027A">
        <w:rPr>
          <w:rFonts w:asciiTheme="minorHAnsi" w:hAnsiTheme="minorHAnsi" w:cstheme="minorHAnsi"/>
          <w:b/>
          <w:sz w:val="22"/>
          <w:szCs w:val="22"/>
        </w:rPr>
        <w:t xml:space="preserve"> Team</w:t>
      </w:r>
      <w:r w:rsidR="00DF32D3" w:rsidRPr="00C5027A">
        <w:rPr>
          <w:rFonts w:asciiTheme="minorHAnsi" w:hAnsiTheme="minorHAnsi" w:cstheme="minorHAnsi"/>
          <w:b/>
          <w:sz w:val="22"/>
          <w:szCs w:val="22"/>
        </w:rPr>
        <w:t xml:space="preserve"> -</w:t>
      </w:r>
      <w:r w:rsidR="00B43465" w:rsidRPr="00C5027A">
        <w:rPr>
          <w:rFonts w:asciiTheme="minorHAnsi" w:hAnsiTheme="minorHAnsi" w:cstheme="minorHAnsi"/>
          <w:sz w:val="22"/>
          <w:szCs w:val="22"/>
        </w:rPr>
        <w:t xml:space="preserve"> to drive the design of the software components</w:t>
      </w:r>
      <w:r w:rsidR="00764489" w:rsidRPr="00C5027A">
        <w:rPr>
          <w:rFonts w:asciiTheme="minorHAnsi" w:hAnsiTheme="minorHAnsi" w:cstheme="minorHAnsi"/>
          <w:sz w:val="22"/>
          <w:szCs w:val="22"/>
        </w:rPr>
        <w:t xml:space="preserve"> for implementation (coding and related activities) purpose</w:t>
      </w:r>
      <w:r w:rsidR="00B43465" w:rsidRPr="00C5027A">
        <w:rPr>
          <w:rFonts w:asciiTheme="minorHAnsi" w:hAnsiTheme="minorHAnsi" w:cstheme="minorHAnsi"/>
          <w:sz w:val="22"/>
          <w:szCs w:val="22"/>
        </w:rPr>
        <w:t>.</w:t>
      </w:r>
    </w:p>
    <w:p w:rsidR="00764489" w:rsidRPr="00C5027A" w:rsidRDefault="00764489" w:rsidP="007A1DC0">
      <w:pPr>
        <w:pStyle w:val="Bullet10"/>
        <w:numPr>
          <w:ilvl w:val="0"/>
          <w:numId w:val="7"/>
        </w:numPr>
        <w:rPr>
          <w:rFonts w:asciiTheme="minorHAnsi" w:hAnsiTheme="minorHAnsi" w:cstheme="minorHAnsi"/>
          <w:b/>
          <w:sz w:val="22"/>
          <w:szCs w:val="22"/>
        </w:rPr>
      </w:pPr>
      <w:r w:rsidRPr="00C5027A">
        <w:rPr>
          <w:rFonts w:asciiTheme="minorHAnsi" w:hAnsiTheme="minorHAnsi" w:cstheme="minorHAnsi"/>
          <w:b/>
          <w:sz w:val="22"/>
          <w:szCs w:val="22"/>
        </w:rPr>
        <w:t xml:space="preserve">Any other stakeholders </w:t>
      </w:r>
      <w:r w:rsidR="00DF32D3" w:rsidRPr="00C5027A">
        <w:rPr>
          <w:rFonts w:asciiTheme="minorHAnsi" w:hAnsiTheme="minorHAnsi" w:cstheme="minorHAnsi"/>
          <w:b/>
          <w:sz w:val="22"/>
          <w:szCs w:val="22"/>
        </w:rPr>
        <w:t>not explicitly mentioned above.</w:t>
      </w:r>
    </w:p>
    <w:p w:rsidR="00E52FE1" w:rsidRPr="00C5027A" w:rsidRDefault="00E52FE1" w:rsidP="00E52FE1">
      <w:pPr>
        <w:pStyle w:val="Bullet10"/>
        <w:ind w:firstLine="0"/>
        <w:rPr>
          <w:rFonts w:asciiTheme="minorHAnsi" w:hAnsiTheme="minorHAnsi" w:cstheme="minorHAnsi"/>
        </w:rPr>
      </w:pPr>
    </w:p>
    <w:p w:rsidR="003A0511" w:rsidRPr="00C5027A" w:rsidRDefault="00B43465">
      <w:pPr>
        <w:pStyle w:val="Heading2"/>
        <w:rPr>
          <w:rFonts w:asciiTheme="minorHAnsi" w:hAnsiTheme="minorHAnsi" w:cstheme="minorHAnsi"/>
        </w:rPr>
      </w:pPr>
      <w:bookmarkStart w:id="12" w:name="_Toc356390533"/>
      <w:r w:rsidRPr="00C5027A">
        <w:rPr>
          <w:rFonts w:asciiTheme="minorHAnsi" w:hAnsiTheme="minorHAnsi" w:cstheme="minorHAnsi"/>
        </w:rPr>
        <w:t>References</w:t>
      </w:r>
      <w:bookmarkEnd w:id="11"/>
      <w:bookmarkEnd w:id="12"/>
    </w:p>
    <w:p w:rsidR="003A0511" w:rsidRPr="00C5027A" w:rsidRDefault="00B43465">
      <w:pPr>
        <w:pStyle w:val="Bullet10"/>
        <w:tabs>
          <w:tab w:val="num" w:pos="360"/>
        </w:tabs>
        <w:rPr>
          <w:rFonts w:asciiTheme="minorHAnsi" w:hAnsiTheme="minorHAnsi" w:cstheme="minorHAnsi"/>
          <w:sz w:val="22"/>
          <w:szCs w:val="22"/>
        </w:rPr>
      </w:pPr>
      <w:bookmarkStart w:id="13" w:name="_Toc434992864"/>
      <w:r w:rsidRPr="00C5027A">
        <w:rPr>
          <w:rFonts w:asciiTheme="minorHAnsi" w:hAnsiTheme="minorHAnsi" w:cstheme="minorHAnsi"/>
          <w:sz w:val="22"/>
          <w:szCs w:val="22"/>
        </w:rPr>
        <w:t xml:space="preserve">Customer </w:t>
      </w:r>
      <w:r w:rsidR="00764489" w:rsidRPr="00C5027A">
        <w:rPr>
          <w:rFonts w:asciiTheme="minorHAnsi" w:hAnsiTheme="minorHAnsi" w:cstheme="minorHAnsi"/>
          <w:sz w:val="22"/>
          <w:szCs w:val="22"/>
        </w:rPr>
        <w:t xml:space="preserve">Requirement </w:t>
      </w:r>
      <w:r w:rsidRPr="00C5027A">
        <w:rPr>
          <w:rFonts w:asciiTheme="minorHAnsi" w:hAnsiTheme="minorHAnsi" w:cstheme="minorHAnsi"/>
          <w:sz w:val="22"/>
          <w:szCs w:val="22"/>
        </w:rPr>
        <w:t>Document:</w:t>
      </w:r>
    </w:p>
    <w:p w:rsidR="003A0511" w:rsidRPr="00C5027A" w:rsidRDefault="00A2446D">
      <w:pPr>
        <w:pStyle w:val="Bullet2"/>
        <w:tabs>
          <w:tab w:val="num" w:pos="1080"/>
        </w:tabs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Happy Trip</w:t>
      </w:r>
      <w:r w:rsidR="00764489" w:rsidRPr="00C5027A">
        <w:rPr>
          <w:rFonts w:asciiTheme="minorHAnsi" w:hAnsiTheme="minorHAnsi" w:cstheme="minorHAnsi"/>
          <w:sz w:val="22"/>
          <w:szCs w:val="22"/>
        </w:rPr>
        <w:t xml:space="preserve"> Project Requirement.pdf</w:t>
      </w:r>
    </w:p>
    <w:p w:rsidR="0059135D" w:rsidRPr="00C5027A" w:rsidRDefault="0059135D" w:rsidP="0059135D">
      <w:pPr>
        <w:pStyle w:val="Bullet2"/>
        <w:numPr>
          <w:ilvl w:val="0"/>
          <w:numId w:val="0"/>
        </w:numPr>
        <w:ind w:left="1080" w:hanging="360"/>
        <w:rPr>
          <w:rFonts w:asciiTheme="minorHAnsi" w:hAnsiTheme="minorHAnsi" w:cstheme="minorHAnsi"/>
        </w:rPr>
      </w:pPr>
    </w:p>
    <w:p w:rsidR="0059135D" w:rsidRPr="00C5027A" w:rsidRDefault="0059135D" w:rsidP="0059135D">
      <w:pPr>
        <w:pStyle w:val="Bullet2"/>
        <w:numPr>
          <w:ilvl w:val="0"/>
          <w:numId w:val="0"/>
        </w:numPr>
        <w:ind w:left="1080" w:hanging="360"/>
        <w:rPr>
          <w:rFonts w:asciiTheme="minorHAnsi" w:hAnsiTheme="minorHAnsi" w:cstheme="minorHAnsi"/>
        </w:rPr>
      </w:pPr>
    </w:p>
    <w:p w:rsidR="003A0511" w:rsidRPr="00C5027A" w:rsidRDefault="00B43465">
      <w:pPr>
        <w:pStyle w:val="Heading2"/>
        <w:rPr>
          <w:rFonts w:asciiTheme="minorHAnsi" w:hAnsiTheme="minorHAnsi" w:cstheme="minorHAnsi"/>
        </w:rPr>
      </w:pPr>
      <w:bookmarkStart w:id="14" w:name="_Toc356390534"/>
      <w:r w:rsidRPr="00C5027A">
        <w:rPr>
          <w:rFonts w:asciiTheme="minorHAnsi" w:hAnsiTheme="minorHAnsi" w:cstheme="minorHAnsi"/>
        </w:rPr>
        <w:lastRenderedPageBreak/>
        <w:t>Specification Overview</w:t>
      </w:r>
      <w:bookmarkEnd w:id="13"/>
      <w:bookmarkEnd w:id="14"/>
    </w:p>
    <w:p w:rsidR="003A0511" w:rsidRPr="00C5027A" w:rsidRDefault="00B43465">
      <w:pPr>
        <w:rPr>
          <w:rFonts w:asciiTheme="minorHAnsi" w:hAnsiTheme="minorHAnsi" w:cstheme="minorHAnsi"/>
          <w:sz w:val="22"/>
          <w:szCs w:val="22"/>
        </w:rPr>
      </w:pPr>
      <w:bookmarkStart w:id="15" w:name="_Toc434992865"/>
      <w:r w:rsidRPr="00C5027A">
        <w:rPr>
          <w:rFonts w:asciiTheme="minorHAnsi" w:hAnsiTheme="minorHAnsi" w:cstheme="minorHAnsi"/>
          <w:sz w:val="22"/>
          <w:szCs w:val="22"/>
        </w:rPr>
        <w:t>This SRS is organized into the following sections:</w:t>
      </w:r>
    </w:p>
    <w:p w:rsidR="003A0511" w:rsidRPr="00C5027A" w:rsidRDefault="008319C4" w:rsidP="007A1DC0">
      <w:pPr>
        <w:pStyle w:val="Bullet10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b/>
          <w:sz w:val="22"/>
          <w:szCs w:val="22"/>
        </w:rPr>
        <w:t>Introduction:</w:t>
      </w:r>
      <w:r w:rsidR="00D01229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Pr="00C5027A">
        <w:rPr>
          <w:rFonts w:asciiTheme="minorHAnsi" w:hAnsiTheme="minorHAnsi" w:cstheme="minorHAnsi"/>
          <w:sz w:val="22"/>
          <w:szCs w:val="22"/>
        </w:rPr>
        <w:t xml:space="preserve">This introduces the SRS for </w:t>
      </w:r>
      <w:r w:rsidR="00A2446D">
        <w:rPr>
          <w:rFonts w:asciiTheme="minorHAnsi" w:hAnsiTheme="minorHAnsi" w:cstheme="minorHAnsi"/>
          <w:sz w:val="22"/>
          <w:szCs w:val="22"/>
        </w:rPr>
        <w:t>Happy Trip</w:t>
      </w:r>
      <w:r w:rsidRPr="00C5027A">
        <w:rPr>
          <w:rFonts w:asciiTheme="minorHAnsi" w:hAnsiTheme="minorHAnsi" w:cstheme="minorHAnsi"/>
          <w:sz w:val="22"/>
          <w:szCs w:val="22"/>
        </w:rPr>
        <w:t xml:space="preserve"> to its readers.</w:t>
      </w:r>
    </w:p>
    <w:p w:rsidR="003A0511" w:rsidRPr="00C5027A" w:rsidRDefault="00B43465" w:rsidP="007A1DC0">
      <w:pPr>
        <w:pStyle w:val="Bullet10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b/>
          <w:sz w:val="22"/>
          <w:szCs w:val="22"/>
        </w:rPr>
        <w:t>System Overview</w:t>
      </w:r>
      <w:r w:rsidR="008319C4" w:rsidRPr="00C5027A">
        <w:rPr>
          <w:rFonts w:asciiTheme="minorHAnsi" w:hAnsiTheme="minorHAnsi" w:cstheme="minorHAnsi"/>
          <w:b/>
          <w:sz w:val="22"/>
          <w:szCs w:val="22"/>
        </w:rPr>
        <w:t>:</w:t>
      </w:r>
      <w:r w:rsidR="00D01229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8319C4" w:rsidRPr="00C5027A">
        <w:rPr>
          <w:rFonts w:asciiTheme="minorHAnsi" w:hAnsiTheme="minorHAnsi" w:cstheme="minorHAnsi"/>
          <w:sz w:val="22"/>
          <w:szCs w:val="22"/>
        </w:rPr>
        <w:t xml:space="preserve">This provides a high level description of </w:t>
      </w:r>
      <w:r w:rsidR="00A2446D">
        <w:rPr>
          <w:rFonts w:asciiTheme="minorHAnsi" w:hAnsiTheme="minorHAnsi" w:cstheme="minorHAnsi"/>
          <w:sz w:val="22"/>
          <w:szCs w:val="22"/>
        </w:rPr>
        <w:t>Happy Trip</w:t>
      </w:r>
      <w:r w:rsidR="008319C4" w:rsidRPr="00C5027A">
        <w:rPr>
          <w:rFonts w:asciiTheme="minorHAnsi" w:hAnsiTheme="minorHAnsi" w:cstheme="minorHAnsi"/>
          <w:sz w:val="22"/>
          <w:szCs w:val="22"/>
        </w:rPr>
        <w:t xml:space="preserve"> system including its definition, functions, context, and typical usage.</w:t>
      </w:r>
    </w:p>
    <w:p w:rsidR="008319C4" w:rsidRPr="00C5027A" w:rsidRDefault="00B43465" w:rsidP="007A1DC0">
      <w:pPr>
        <w:pStyle w:val="Bullet10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b/>
          <w:sz w:val="22"/>
          <w:szCs w:val="22"/>
        </w:rPr>
        <w:t>System Operational Requirements</w:t>
      </w:r>
      <w:r w:rsidR="008319C4" w:rsidRPr="00C5027A">
        <w:rPr>
          <w:rFonts w:asciiTheme="minorHAnsi" w:hAnsiTheme="minorHAnsi" w:cstheme="minorHAnsi"/>
          <w:b/>
          <w:sz w:val="22"/>
          <w:szCs w:val="22"/>
        </w:rPr>
        <w:t>:</w:t>
      </w:r>
      <w:r w:rsidR="00D01229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8319C4" w:rsidRPr="00C5027A">
        <w:rPr>
          <w:rFonts w:asciiTheme="minorHAnsi" w:hAnsiTheme="minorHAnsi" w:cstheme="minorHAnsi"/>
          <w:sz w:val="22"/>
          <w:szCs w:val="22"/>
        </w:rPr>
        <w:t>This</w:t>
      </w:r>
      <w:r w:rsidRPr="00C5027A">
        <w:rPr>
          <w:rFonts w:asciiTheme="minorHAnsi" w:hAnsiTheme="minorHAnsi" w:cstheme="minorHAnsi"/>
          <w:sz w:val="22"/>
          <w:szCs w:val="22"/>
        </w:rPr>
        <w:t xml:space="preserve"> specifies the system’s operational (functional) requirements </w:t>
      </w:r>
    </w:p>
    <w:p w:rsidR="003A0511" w:rsidRDefault="00197340" w:rsidP="007A1DC0">
      <w:pPr>
        <w:pStyle w:val="Bullet10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Architecture and Design</w:t>
      </w:r>
      <w:r w:rsidR="008319C4" w:rsidRPr="00C5027A">
        <w:rPr>
          <w:rFonts w:asciiTheme="minorHAnsi" w:hAnsiTheme="minorHAnsi" w:cstheme="minorHAnsi"/>
          <w:b/>
          <w:sz w:val="22"/>
          <w:szCs w:val="22"/>
        </w:rPr>
        <w:t>:</w:t>
      </w:r>
      <w:r w:rsidR="00D01229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8319C4" w:rsidRPr="00C5027A">
        <w:rPr>
          <w:rFonts w:asciiTheme="minorHAnsi" w:hAnsiTheme="minorHAnsi" w:cstheme="minorHAnsi"/>
          <w:sz w:val="22"/>
          <w:szCs w:val="22"/>
        </w:rPr>
        <w:t>This specifies required architecture and design to be treated as requirements.</w:t>
      </w:r>
    </w:p>
    <w:p w:rsidR="00197340" w:rsidRPr="00C5027A" w:rsidRDefault="00197340" w:rsidP="007A1DC0">
      <w:pPr>
        <w:pStyle w:val="Bullet10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Future Enhancements:</w:t>
      </w:r>
      <w:r>
        <w:rPr>
          <w:rFonts w:asciiTheme="minorHAnsi" w:hAnsiTheme="minorHAnsi" w:cstheme="minorHAnsi"/>
          <w:sz w:val="22"/>
          <w:szCs w:val="22"/>
        </w:rPr>
        <w:t xml:space="preserve"> This section will specify the planned future enhancements.</w:t>
      </w:r>
    </w:p>
    <w:p w:rsidR="003A0511" w:rsidRPr="00C5027A" w:rsidRDefault="00B43465" w:rsidP="007A1DC0">
      <w:pPr>
        <w:pStyle w:val="Bullet10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b/>
          <w:sz w:val="22"/>
          <w:szCs w:val="22"/>
        </w:rPr>
        <w:t>Appendices</w:t>
      </w:r>
      <w:r w:rsidR="008319C4" w:rsidRPr="00C5027A">
        <w:rPr>
          <w:rFonts w:asciiTheme="minorHAnsi" w:hAnsiTheme="minorHAnsi" w:cstheme="minorHAnsi"/>
          <w:b/>
          <w:sz w:val="22"/>
          <w:szCs w:val="22"/>
        </w:rPr>
        <w:t>:</w:t>
      </w:r>
      <w:r w:rsidR="00D01229">
        <w:rPr>
          <w:rFonts w:asciiTheme="minorHAnsi" w:hAnsiTheme="minorHAnsi" w:cstheme="minorHAnsi"/>
          <w:b/>
          <w:sz w:val="22"/>
          <w:szCs w:val="22"/>
        </w:rPr>
        <w:t xml:space="preserve"> </w:t>
      </w:r>
      <w:r w:rsidR="008319C4" w:rsidRPr="00C5027A">
        <w:rPr>
          <w:rFonts w:asciiTheme="minorHAnsi" w:hAnsiTheme="minorHAnsi" w:cstheme="minorHAnsi"/>
          <w:sz w:val="22"/>
          <w:szCs w:val="22"/>
        </w:rPr>
        <w:t>This defines ancillary information including open issues and TBDs, etc.</w:t>
      </w:r>
    </w:p>
    <w:p w:rsidR="003A0511" w:rsidRPr="00C5027A" w:rsidRDefault="00B43465">
      <w:pPr>
        <w:pStyle w:val="Heading1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br w:type="page"/>
      </w:r>
      <w:bookmarkStart w:id="16" w:name="_Toc356390535"/>
      <w:r w:rsidRPr="00C5027A">
        <w:rPr>
          <w:rFonts w:asciiTheme="minorHAnsi" w:hAnsiTheme="minorHAnsi" w:cstheme="minorHAnsi"/>
        </w:rPr>
        <w:lastRenderedPageBreak/>
        <w:t>System Overview</w:t>
      </w:r>
      <w:bookmarkEnd w:id="15"/>
      <w:bookmarkEnd w:id="16"/>
    </w:p>
    <w:p w:rsidR="007B0B31" w:rsidRPr="00C5027A" w:rsidRDefault="007B0B31" w:rsidP="007B0B31">
      <w:pPr>
        <w:rPr>
          <w:rFonts w:asciiTheme="minorHAnsi" w:hAnsiTheme="minorHAnsi" w:cstheme="minorHAnsi"/>
        </w:rPr>
      </w:pPr>
    </w:p>
    <w:p w:rsidR="007B0B31" w:rsidRPr="00C5027A" w:rsidRDefault="00A2446D" w:rsidP="007B0B31">
      <w:pPr>
        <w:spacing w:before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Happy Trip</w:t>
      </w:r>
      <w:r w:rsidR="007B0B31" w:rsidRPr="00C5027A">
        <w:rPr>
          <w:rFonts w:asciiTheme="minorHAnsi" w:hAnsiTheme="minorHAnsi" w:cstheme="minorHAnsi"/>
          <w:sz w:val="22"/>
          <w:szCs w:val="22"/>
        </w:rPr>
        <w:t xml:space="preserve"> is one of the leading companies in the world which provide services in the </w:t>
      </w:r>
      <w:r w:rsidR="00834502">
        <w:rPr>
          <w:rFonts w:asciiTheme="minorHAnsi" w:hAnsiTheme="minorHAnsi" w:cstheme="minorHAnsi"/>
          <w:sz w:val="22"/>
          <w:szCs w:val="22"/>
        </w:rPr>
        <w:t xml:space="preserve">Travel </w:t>
      </w:r>
      <w:r w:rsidR="007B0B31" w:rsidRPr="00C5027A">
        <w:rPr>
          <w:rFonts w:asciiTheme="minorHAnsi" w:hAnsiTheme="minorHAnsi" w:cstheme="minorHAnsi"/>
          <w:sz w:val="22"/>
          <w:szCs w:val="22"/>
        </w:rPr>
        <w:t xml:space="preserve">domain. </w:t>
      </w:r>
      <w:r>
        <w:rPr>
          <w:rFonts w:asciiTheme="minorHAnsi" w:hAnsiTheme="minorHAnsi" w:cstheme="minorHAnsi"/>
          <w:sz w:val="22"/>
          <w:szCs w:val="22"/>
        </w:rPr>
        <w:t>Happy Trip</w:t>
      </w:r>
      <w:r w:rsidR="007B0B31" w:rsidRPr="00C5027A">
        <w:rPr>
          <w:rFonts w:asciiTheme="minorHAnsi" w:hAnsiTheme="minorHAnsi" w:cstheme="minorHAnsi"/>
          <w:sz w:val="22"/>
          <w:szCs w:val="22"/>
        </w:rPr>
        <w:t xml:space="preserve"> has decided to launch a portal for users to book flight tickets online for travel</w:t>
      </w:r>
      <w:r w:rsidR="00834502">
        <w:rPr>
          <w:rFonts w:asciiTheme="minorHAnsi" w:hAnsiTheme="minorHAnsi" w:cstheme="minorHAnsi"/>
          <w:sz w:val="22"/>
          <w:szCs w:val="22"/>
        </w:rPr>
        <w:t xml:space="preserve"> </w:t>
      </w:r>
      <w:r w:rsidR="007B0B31" w:rsidRPr="00C5027A">
        <w:rPr>
          <w:rFonts w:asciiTheme="minorHAnsi" w:hAnsiTheme="minorHAnsi" w:cstheme="minorHAnsi"/>
          <w:sz w:val="22"/>
          <w:szCs w:val="22"/>
        </w:rPr>
        <w:t>across India.</w:t>
      </w:r>
      <w:r w:rsidR="001124CD">
        <w:rPr>
          <w:rFonts w:asciiTheme="minorHAnsi" w:hAnsiTheme="minorHAnsi" w:cstheme="minorHAnsi"/>
          <w:sz w:val="22"/>
          <w:szCs w:val="22"/>
        </w:rPr>
        <w:t xml:space="preserve"> This portal will also have administrative</w:t>
      </w:r>
      <w:r w:rsidR="001C1EB9">
        <w:rPr>
          <w:rFonts w:asciiTheme="minorHAnsi" w:hAnsiTheme="minorHAnsi" w:cstheme="minorHAnsi"/>
          <w:sz w:val="22"/>
          <w:szCs w:val="22"/>
        </w:rPr>
        <w:t xml:space="preserve"> module to maintain flights &amp; their schedules, inventory etc.</w:t>
      </w:r>
    </w:p>
    <w:p w:rsidR="007B0B31" w:rsidRDefault="007B0B31">
      <w:pPr>
        <w:rPr>
          <w:rFonts w:asciiTheme="minorHAnsi" w:hAnsiTheme="minorHAnsi" w:cstheme="minorHAnsi"/>
        </w:rPr>
      </w:pPr>
      <w:bookmarkStart w:id="17" w:name="_Toc434992866"/>
    </w:p>
    <w:p w:rsidR="00A35BEE" w:rsidRDefault="00A35BEE" w:rsidP="00A35BEE">
      <w:pPr>
        <w:pStyle w:val="Default"/>
        <w:rPr>
          <w:sz w:val="23"/>
          <w:szCs w:val="23"/>
        </w:rPr>
      </w:pPr>
      <w:r>
        <w:rPr>
          <w:sz w:val="23"/>
          <w:szCs w:val="23"/>
        </w:rPr>
        <w:t xml:space="preserve">This portal would </w:t>
      </w:r>
      <w:r w:rsidR="00123380">
        <w:rPr>
          <w:sz w:val="23"/>
          <w:szCs w:val="23"/>
        </w:rPr>
        <w:t xml:space="preserve">essentially </w:t>
      </w:r>
      <w:r>
        <w:rPr>
          <w:sz w:val="23"/>
          <w:szCs w:val="23"/>
        </w:rPr>
        <w:t xml:space="preserve">have 2 modules: </w:t>
      </w:r>
    </w:p>
    <w:p w:rsidR="001A081F" w:rsidRDefault="001A081F" w:rsidP="00A35BEE">
      <w:pPr>
        <w:pStyle w:val="Default"/>
        <w:rPr>
          <w:sz w:val="23"/>
          <w:szCs w:val="23"/>
        </w:rPr>
      </w:pPr>
    </w:p>
    <w:p w:rsidR="001A081F" w:rsidRDefault="001A081F" w:rsidP="00A35BEE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  <w:lang w:val="en-IN" w:eastAsia="en-IN"/>
        </w:rPr>
        <w:drawing>
          <wp:inline distT="0" distB="0" distL="0" distR="0">
            <wp:extent cx="3076575" cy="1038225"/>
            <wp:effectExtent l="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3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5BEE" w:rsidRDefault="00A35BEE" w:rsidP="00A35BEE">
      <w:pPr>
        <w:pStyle w:val="Default"/>
        <w:rPr>
          <w:sz w:val="23"/>
          <w:szCs w:val="23"/>
        </w:rPr>
      </w:pPr>
    </w:p>
    <w:p w:rsidR="00953D1D" w:rsidRDefault="00A35BEE" w:rsidP="007A1DC0">
      <w:pPr>
        <w:pStyle w:val="Default"/>
        <w:numPr>
          <w:ilvl w:val="0"/>
          <w:numId w:val="10"/>
        </w:numPr>
        <w:spacing w:after="66"/>
        <w:rPr>
          <w:sz w:val="23"/>
          <w:szCs w:val="23"/>
        </w:rPr>
      </w:pPr>
      <w:r>
        <w:rPr>
          <w:sz w:val="23"/>
          <w:szCs w:val="23"/>
        </w:rPr>
        <w:t>User</w:t>
      </w:r>
      <w:r w:rsidR="00953D1D">
        <w:rPr>
          <w:sz w:val="23"/>
          <w:szCs w:val="23"/>
        </w:rPr>
        <w:t xml:space="preserve"> Module</w:t>
      </w:r>
      <w:r>
        <w:rPr>
          <w:sz w:val="23"/>
          <w:szCs w:val="23"/>
        </w:rPr>
        <w:t xml:space="preserve"> – All user related operations</w:t>
      </w:r>
      <w:r w:rsidR="00123380">
        <w:rPr>
          <w:sz w:val="23"/>
          <w:szCs w:val="23"/>
        </w:rPr>
        <w:t>, like,</w:t>
      </w:r>
      <w:r>
        <w:rPr>
          <w:sz w:val="23"/>
          <w:szCs w:val="23"/>
        </w:rPr>
        <w:t xml:space="preserve"> features to book tickets online</w:t>
      </w:r>
      <w:r w:rsidR="00123380">
        <w:rPr>
          <w:sz w:val="23"/>
          <w:szCs w:val="23"/>
        </w:rPr>
        <w:t xml:space="preserve">, maintaining user’s profile, </w:t>
      </w:r>
      <w:r w:rsidR="00953D1D">
        <w:rPr>
          <w:sz w:val="23"/>
          <w:szCs w:val="23"/>
        </w:rPr>
        <w:t xml:space="preserve">and </w:t>
      </w:r>
      <w:r w:rsidR="00123380">
        <w:rPr>
          <w:sz w:val="23"/>
          <w:szCs w:val="23"/>
        </w:rPr>
        <w:t>user related booking history management will be part of this module</w:t>
      </w:r>
    </w:p>
    <w:p w:rsidR="00F57523" w:rsidRDefault="00F57523" w:rsidP="00F57523">
      <w:pPr>
        <w:pStyle w:val="Default"/>
        <w:spacing w:after="66"/>
        <w:ind w:left="720"/>
        <w:rPr>
          <w:sz w:val="23"/>
          <w:szCs w:val="23"/>
        </w:rPr>
      </w:pPr>
    </w:p>
    <w:p w:rsidR="00A35BEE" w:rsidRPr="00953D1D" w:rsidRDefault="00A35BEE" w:rsidP="007A1DC0">
      <w:pPr>
        <w:pStyle w:val="Default"/>
        <w:numPr>
          <w:ilvl w:val="0"/>
          <w:numId w:val="10"/>
        </w:numPr>
        <w:spacing w:after="66"/>
        <w:rPr>
          <w:sz w:val="23"/>
          <w:szCs w:val="23"/>
        </w:rPr>
      </w:pPr>
      <w:r w:rsidRPr="00953D1D">
        <w:rPr>
          <w:sz w:val="23"/>
          <w:szCs w:val="23"/>
        </w:rPr>
        <w:t xml:space="preserve">Admin </w:t>
      </w:r>
      <w:r w:rsidR="00953D1D">
        <w:rPr>
          <w:sz w:val="23"/>
          <w:szCs w:val="23"/>
        </w:rPr>
        <w:t xml:space="preserve">Module </w:t>
      </w:r>
      <w:r w:rsidRPr="00953D1D">
        <w:rPr>
          <w:sz w:val="23"/>
          <w:szCs w:val="23"/>
        </w:rPr>
        <w:t xml:space="preserve">– To manage </w:t>
      </w:r>
      <w:r w:rsidR="00123380">
        <w:rPr>
          <w:sz w:val="23"/>
          <w:szCs w:val="23"/>
        </w:rPr>
        <w:t xml:space="preserve">airlines, flights, routes, cities, schedules &amp; flight inventory (view only)  </w:t>
      </w:r>
      <w:r w:rsidRPr="00953D1D">
        <w:rPr>
          <w:sz w:val="23"/>
          <w:szCs w:val="23"/>
        </w:rPr>
        <w:t xml:space="preserve"> on the portal </w:t>
      </w:r>
    </w:p>
    <w:p w:rsidR="00953D1D" w:rsidRPr="00C5027A" w:rsidRDefault="00953D1D">
      <w:pPr>
        <w:rPr>
          <w:rFonts w:asciiTheme="minorHAnsi" w:hAnsiTheme="minorHAnsi" w:cstheme="minorHAnsi"/>
        </w:rPr>
      </w:pPr>
    </w:p>
    <w:p w:rsidR="00DA6290" w:rsidRPr="004F22F4" w:rsidRDefault="00B43465" w:rsidP="00DA6290">
      <w:pPr>
        <w:pStyle w:val="Heading2"/>
        <w:rPr>
          <w:rFonts w:asciiTheme="minorHAnsi" w:hAnsiTheme="minorHAnsi" w:cstheme="minorHAnsi"/>
        </w:rPr>
      </w:pPr>
      <w:bookmarkStart w:id="18" w:name="_Toc356390536"/>
      <w:r w:rsidRPr="00C5027A">
        <w:rPr>
          <w:rFonts w:asciiTheme="minorHAnsi" w:hAnsiTheme="minorHAnsi" w:cstheme="minorHAnsi"/>
        </w:rPr>
        <w:t>System Usage</w:t>
      </w:r>
      <w:bookmarkEnd w:id="18"/>
    </w:p>
    <w:p w:rsidR="004F22F4" w:rsidRPr="00C5027A" w:rsidRDefault="004F22F4" w:rsidP="00DA6290">
      <w:pPr>
        <w:rPr>
          <w:rFonts w:asciiTheme="minorHAnsi" w:hAnsiTheme="minorHAnsi" w:cstheme="minorHAnsi"/>
        </w:rPr>
      </w:pPr>
    </w:p>
    <w:p w:rsidR="0043418C" w:rsidRDefault="0043418C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Search flights</w:t>
      </w:r>
    </w:p>
    <w:p w:rsidR="009C181E" w:rsidRDefault="0012338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Book flight tickets</w:t>
      </w:r>
      <w:r w:rsidR="009C181E">
        <w:rPr>
          <w:rFonts w:asciiTheme="minorHAnsi" w:hAnsiTheme="minorHAnsi" w:cstheme="minorHAnsi"/>
          <w:sz w:val="22"/>
          <w:szCs w:val="22"/>
        </w:rPr>
        <w:t>, with Baggage Insurance Option</w:t>
      </w:r>
    </w:p>
    <w:p w:rsidR="00DA6290" w:rsidRPr="00C5027A" w:rsidRDefault="00DA629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Maintain registered user</w:t>
      </w:r>
      <w:r w:rsidR="00737831">
        <w:rPr>
          <w:rFonts w:asciiTheme="minorHAnsi" w:hAnsiTheme="minorHAnsi" w:cstheme="minorHAnsi"/>
          <w:sz w:val="22"/>
          <w:szCs w:val="22"/>
        </w:rPr>
        <w:t>’</w:t>
      </w:r>
      <w:r w:rsidRPr="00C5027A">
        <w:rPr>
          <w:rFonts w:asciiTheme="minorHAnsi" w:hAnsiTheme="minorHAnsi" w:cstheme="minorHAnsi"/>
          <w:sz w:val="22"/>
          <w:szCs w:val="22"/>
        </w:rPr>
        <w:t>s</w:t>
      </w:r>
      <w:r w:rsidR="00737831">
        <w:rPr>
          <w:rFonts w:asciiTheme="minorHAnsi" w:hAnsiTheme="minorHAnsi" w:cstheme="minorHAnsi"/>
          <w:sz w:val="22"/>
          <w:szCs w:val="22"/>
        </w:rPr>
        <w:t xml:space="preserve"> profile</w:t>
      </w:r>
    </w:p>
    <w:p w:rsidR="00DA6290" w:rsidRDefault="00DA629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Maintain airline information</w:t>
      </w:r>
    </w:p>
    <w:p w:rsidR="00123380" w:rsidRDefault="0012338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Add Flight Information</w:t>
      </w:r>
    </w:p>
    <w:p w:rsidR="00123380" w:rsidRPr="00C5027A" w:rsidRDefault="0012338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Maintain cities </w:t>
      </w:r>
    </w:p>
    <w:p w:rsidR="00DA6290" w:rsidRPr="004F22F4" w:rsidRDefault="00123380" w:rsidP="007A1DC0">
      <w:pPr>
        <w:pStyle w:val="Bullet10"/>
        <w:numPr>
          <w:ilvl w:val="0"/>
          <w:numId w:val="6"/>
        </w:numPr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Add</w:t>
      </w:r>
      <w:r w:rsidR="00DA6290" w:rsidRPr="004F22F4">
        <w:rPr>
          <w:rFonts w:asciiTheme="minorHAnsi" w:hAnsiTheme="minorHAnsi" w:cstheme="minorHAnsi"/>
          <w:sz w:val="22"/>
          <w:szCs w:val="22"/>
        </w:rPr>
        <w:t xml:space="preserve"> route information</w:t>
      </w:r>
    </w:p>
    <w:p w:rsidR="00DA6290" w:rsidRDefault="0012338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Add </w:t>
      </w:r>
      <w:r w:rsidR="00DA6290" w:rsidRPr="004F22F4">
        <w:rPr>
          <w:rFonts w:asciiTheme="minorHAnsi" w:hAnsiTheme="minorHAnsi" w:cstheme="minorHAnsi"/>
          <w:sz w:val="22"/>
          <w:szCs w:val="22"/>
        </w:rPr>
        <w:t>Schedule</w:t>
      </w:r>
      <w:r>
        <w:rPr>
          <w:rFonts w:asciiTheme="minorHAnsi" w:hAnsiTheme="minorHAnsi" w:cstheme="minorHAnsi"/>
          <w:sz w:val="22"/>
          <w:szCs w:val="22"/>
        </w:rPr>
        <w:t>s for</w:t>
      </w:r>
      <w:r w:rsidR="00DA6290" w:rsidRPr="004F22F4">
        <w:rPr>
          <w:rFonts w:asciiTheme="minorHAnsi" w:hAnsiTheme="minorHAnsi" w:cstheme="minorHAnsi"/>
          <w:sz w:val="22"/>
          <w:szCs w:val="22"/>
        </w:rPr>
        <w:t xml:space="preserve"> flights</w:t>
      </w:r>
    </w:p>
    <w:p w:rsidR="00674BC0" w:rsidRDefault="00674BC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Happy miles</w:t>
      </w:r>
      <w:r w:rsidR="00123380">
        <w:rPr>
          <w:rFonts w:asciiTheme="minorHAnsi" w:hAnsiTheme="minorHAnsi" w:cstheme="minorHAnsi"/>
          <w:sz w:val="22"/>
          <w:szCs w:val="22"/>
        </w:rPr>
        <w:t xml:space="preserve"> credit &amp; debit management (Only for registered users) -</w:t>
      </w:r>
      <w:proofErr w:type="spellStart"/>
      <w:r w:rsidR="00123380">
        <w:rPr>
          <w:rFonts w:asciiTheme="minorHAnsi" w:hAnsiTheme="minorHAnsi" w:cstheme="minorHAnsi"/>
          <w:sz w:val="22"/>
          <w:szCs w:val="22"/>
        </w:rPr>
        <w:t>HappyMiles</w:t>
      </w:r>
      <w:proofErr w:type="spellEnd"/>
      <w:r w:rsidR="00123380">
        <w:rPr>
          <w:rFonts w:asciiTheme="minorHAnsi" w:hAnsiTheme="minorHAnsi" w:cstheme="minorHAnsi"/>
          <w:sz w:val="22"/>
          <w:szCs w:val="22"/>
        </w:rPr>
        <w:t xml:space="preserve"> Integration</w:t>
      </w:r>
    </w:p>
    <w:p w:rsidR="00674BC0" w:rsidRDefault="00674BC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Cancellation of ticket</w:t>
      </w:r>
      <w:r w:rsidR="00123380">
        <w:rPr>
          <w:rFonts w:asciiTheme="minorHAnsi" w:hAnsiTheme="minorHAnsi" w:cstheme="minorHAnsi"/>
          <w:sz w:val="22"/>
          <w:szCs w:val="22"/>
        </w:rPr>
        <w:t xml:space="preserve"> (Only for registered users)</w:t>
      </w:r>
    </w:p>
    <w:p w:rsidR="00674BC0" w:rsidRDefault="00674BC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Payment gateway</w:t>
      </w:r>
      <w:r w:rsidR="00123380">
        <w:rPr>
          <w:rFonts w:asciiTheme="minorHAnsi" w:hAnsiTheme="minorHAnsi" w:cstheme="minorHAnsi"/>
          <w:sz w:val="22"/>
          <w:szCs w:val="22"/>
        </w:rPr>
        <w:t xml:space="preserve"> Integration</w:t>
      </w:r>
      <w:r w:rsidR="00E91497">
        <w:rPr>
          <w:rFonts w:asciiTheme="minorHAnsi" w:hAnsiTheme="minorHAnsi" w:cstheme="minorHAnsi"/>
          <w:sz w:val="22"/>
          <w:szCs w:val="22"/>
        </w:rPr>
        <w:t xml:space="preserve"> – For Booking &amp; Cancellation</w:t>
      </w:r>
    </w:p>
    <w:p w:rsidR="00674BC0" w:rsidRDefault="00674BC0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View booking history</w:t>
      </w:r>
    </w:p>
    <w:p w:rsidR="00C55B7A" w:rsidRPr="00485F7A" w:rsidRDefault="00C55B7A" w:rsidP="007A1DC0">
      <w:pPr>
        <w:pStyle w:val="Bullet10"/>
        <w:numPr>
          <w:ilvl w:val="0"/>
          <w:numId w:val="6"/>
        </w:numPr>
        <w:rPr>
          <w:rFonts w:asciiTheme="minorHAnsi" w:hAnsiTheme="minorHAnsi" w:cstheme="minorHAnsi"/>
          <w:sz w:val="22"/>
          <w:szCs w:val="22"/>
        </w:rPr>
      </w:pPr>
      <w:r w:rsidRPr="00485F7A">
        <w:rPr>
          <w:rFonts w:asciiTheme="minorHAnsi" w:hAnsiTheme="minorHAnsi" w:cstheme="minorHAnsi"/>
          <w:sz w:val="22"/>
          <w:szCs w:val="22"/>
        </w:rPr>
        <w:t xml:space="preserve">Inventory for each scheduled flight </w:t>
      </w:r>
      <w:r w:rsidR="00123380">
        <w:rPr>
          <w:rFonts w:asciiTheme="minorHAnsi" w:hAnsiTheme="minorHAnsi" w:cstheme="minorHAnsi"/>
          <w:sz w:val="22"/>
          <w:szCs w:val="22"/>
        </w:rPr>
        <w:t>(Read-Only</w:t>
      </w:r>
      <w:r w:rsidRPr="00485F7A">
        <w:rPr>
          <w:rFonts w:asciiTheme="minorHAnsi" w:hAnsiTheme="minorHAnsi" w:cstheme="minorHAnsi"/>
          <w:sz w:val="22"/>
          <w:szCs w:val="22"/>
        </w:rPr>
        <w:t xml:space="preserve"> seats availability</w:t>
      </w:r>
      <w:r w:rsidR="00123380">
        <w:rPr>
          <w:rFonts w:asciiTheme="minorHAnsi" w:hAnsiTheme="minorHAnsi" w:cstheme="minorHAnsi"/>
          <w:sz w:val="22"/>
          <w:szCs w:val="22"/>
        </w:rPr>
        <w:t>)</w:t>
      </w:r>
    </w:p>
    <w:p w:rsidR="00F57523" w:rsidRDefault="00F57523">
      <w:pPr>
        <w:spacing w:befor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3A0511" w:rsidRPr="00C5027A" w:rsidRDefault="00B43465">
      <w:pPr>
        <w:pStyle w:val="Heading2"/>
        <w:rPr>
          <w:rFonts w:asciiTheme="minorHAnsi" w:hAnsiTheme="minorHAnsi" w:cstheme="minorHAnsi"/>
        </w:rPr>
      </w:pPr>
      <w:bookmarkStart w:id="19" w:name="_Toc356390537"/>
      <w:r w:rsidRPr="00C5027A">
        <w:rPr>
          <w:rFonts w:asciiTheme="minorHAnsi" w:hAnsiTheme="minorHAnsi" w:cstheme="minorHAnsi"/>
        </w:rPr>
        <w:lastRenderedPageBreak/>
        <w:t>Context</w:t>
      </w:r>
      <w:bookmarkEnd w:id="17"/>
      <w:bookmarkEnd w:id="19"/>
    </w:p>
    <w:p w:rsidR="003A0511" w:rsidRPr="00C5027A" w:rsidRDefault="00B43465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The subsection uses context diagrams to document the context of the </w:t>
      </w:r>
      <w:r w:rsidR="00A2446D">
        <w:rPr>
          <w:rFonts w:asciiTheme="minorHAnsi" w:hAnsiTheme="minorHAnsi" w:cstheme="minorHAnsi"/>
          <w:sz w:val="22"/>
          <w:szCs w:val="22"/>
        </w:rPr>
        <w:t>Happy Trip</w:t>
      </w:r>
      <w:r w:rsidR="00B52414">
        <w:rPr>
          <w:rFonts w:asciiTheme="minorHAnsi" w:hAnsiTheme="minorHAnsi" w:cstheme="minorHAnsi"/>
          <w:sz w:val="22"/>
          <w:szCs w:val="22"/>
        </w:rPr>
        <w:t xml:space="preserve"> </w:t>
      </w:r>
      <w:r w:rsidRPr="00C5027A">
        <w:rPr>
          <w:rFonts w:asciiTheme="minorHAnsi" w:hAnsiTheme="minorHAnsi" w:cstheme="minorHAnsi"/>
          <w:sz w:val="22"/>
          <w:szCs w:val="22"/>
        </w:rPr>
        <w:t>in terms of the external actors, data repositories, hardware, networks, software, and systems with which it interacts.</w:t>
      </w:r>
    </w:p>
    <w:p w:rsidR="003A0511" w:rsidRDefault="003A0511">
      <w:pPr>
        <w:jc w:val="center"/>
        <w:rPr>
          <w:rFonts w:asciiTheme="minorHAnsi" w:hAnsiTheme="minorHAnsi" w:cstheme="minorHAnsi"/>
          <w:noProof/>
        </w:rPr>
      </w:pPr>
    </w:p>
    <w:p w:rsidR="00574B11" w:rsidRDefault="00574B11">
      <w:pPr>
        <w:jc w:val="center"/>
        <w:rPr>
          <w:rFonts w:asciiTheme="minorHAnsi" w:hAnsiTheme="minorHAnsi" w:cstheme="minorHAnsi"/>
          <w:noProof/>
        </w:rPr>
      </w:pPr>
    </w:p>
    <w:p w:rsidR="00574B11" w:rsidRPr="00C5027A" w:rsidRDefault="00FA2EB0">
      <w:pPr>
        <w:jc w:val="center"/>
        <w:rPr>
          <w:rFonts w:asciiTheme="minorHAnsi" w:hAnsiTheme="minorHAnsi" w:cstheme="minorHAnsi"/>
        </w:rPr>
      </w:pPr>
      <w:r>
        <w:rPr>
          <w:noProof/>
          <w:lang w:val="en-IN" w:eastAsia="en-IN"/>
        </w:rPr>
        <w:drawing>
          <wp:inline distT="0" distB="0" distL="0" distR="0">
            <wp:extent cx="5943600" cy="1762207"/>
            <wp:effectExtent l="19050" t="0" r="0" b="0"/>
            <wp:docPr id="1" name="Picture 1" descr="C:\Users\m9003885\AppData\Local\Microsoft\Windows\Temporary Internet Files\Content.Word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9003885\AppData\Local\Microsoft\Windows\Temporary Internet Files\Content.Word\architectur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0511" w:rsidRDefault="00B43465">
      <w:pPr>
        <w:pStyle w:val="Caption"/>
        <w:rPr>
          <w:rFonts w:asciiTheme="minorHAnsi" w:hAnsiTheme="minorHAnsi" w:cstheme="minorHAnsi"/>
        </w:rPr>
      </w:pPr>
      <w:bookmarkStart w:id="20" w:name="_Toc352064669"/>
      <w:r w:rsidRPr="00C5027A">
        <w:rPr>
          <w:rFonts w:asciiTheme="minorHAnsi" w:hAnsiTheme="minorHAnsi" w:cstheme="minorHAnsi"/>
        </w:rPr>
        <w:t xml:space="preserve">Figure </w:t>
      </w:r>
      <w:r w:rsidR="00513176" w:rsidRPr="00C5027A">
        <w:rPr>
          <w:rFonts w:asciiTheme="minorHAnsi" w:hAnsiTheme="minorHAnsi" w:cstheme="minorHAnsi"/>
        </w:rPr>
        <w:fldChar w:fldCharType="begin"/>
      </w:r>
      <w:r w:rsidRPr="00C5027A">
        <w:rPr>
          <w:rFonts w:asciiTheme="minorHAnsi" w:hAnsiTheme="minorHAnsi" w:cstheme="minorHAnsi"/>
        </w:rPr>
        <w:instrText xml:space="preserve"> SEQ Figure \* ARABIC </w:instrText>
      </w:r>
      <w:r w:rsidR="00513176" w:rsidRPr="00C5027A">
        <w:rPr>
          <w:rFonts w:asciiTheme="minorHAnsi" w:hAnsiTheme="minorHAnsi" w:cstheme="minorHAnsi"/>
        </w:rPr>
        <w:fldChar w:fldCharType="separate"/>
      </w:r>
      <w:r w:rsidR="00DA6DD1">
        <w:rPr>
          <w:rFonts w:asciiTheme="minorHAnsi" w:hAnsiTheme="minorHAnsi" w:cstheme="minorHAnsi"/>
          <w:noProof/>
        </w:rPr>
        <w:t>1</w:t>
      </w:r>
      <w:r w:rsidR="00513176" w:rsidRPr="00C5027A">
        <w:rPr>
          <w:rFonts w:asciiTheme="minorHAnsi" w:hAnsiTheme="minorHAnsi" w:cstheme="minorHAnsi"/>
        </w:rPr>
        <w:fldChar w:fldCharType="end"/>
      </w:r>
      <w:r w:rsidRPr="00C5027A">
        <w:rPr>
          <w:rFonts w:asciiTheme="minorHAnsi" w:hAnsiTheme="minorHAnsi" w:cstheme="minorHAnsi"/>
        </w:rPr>
        <w:t xml:space="preserve">: </w:t>
      </w:r>
      <w:proofErr w:type="spellStart"/>
      <w:r w:rsidR="00DC29F2">
        <w:rPr>
          <w:rFonts w:asciiTheme="minorHAnsi" w:hAnsiTheme="minorHAnsi" w:cstheme="minorHAnsi"/>
        </w:rPr>
        <w:t>Happy</w:t>
      </w:r>
      <w:r w:rsidR="00A2446D">
        <w:rPr>
          <w:rFonts w:asciiTheme="minorHAnsi" w:hAnsiTheme="minorHAnsi" w:cstheme="minorHAnsi"/>
        </w:rPr>
        <w:t>Trip</w:t>
      </w:r>
      <w:proofErr w:type="spellEnd"/>
      <w:r w:rsidR="00DC29F2">
        <w:rPr>
          <w:rFonts w:asciiTheme="minorHAnsi" w:hAnsiTheme="minorHAnsi" w:cstheme="minorHAnsi"/>
        </w:rPr>
        <w:t xml:space="preserve"> </w:t>
      </w:r>
      <w:r w:rsidRPr="00C5027A">
        <w:rPr>
          <w:rFonts w:asciiTheme="minorHAnsi" w:hAnsiTheme="minorHAnsi" w:cstheme="minorHAnsi"/>
        </w:rPr>
        <w:t>Context Diagram</w:t>
      </w:r>
      <w:bookmarkEnd w:id="20"/>
    </w:p>
    <w:p w:rsidR="00574B11" w:rsidRPr="00574B11" w:rsidRDefault="00574B11" w:rsidP="00574B11"/>
    <w:p w:rsidR="003A0511" w:rsidRPr="00C5027A" w:rsidRDefault="00B43465">
      <w:pPr>
        <w:pStyle w:val="Heading3"/>
        <w:rPr>
          <w:rFonts w:asciiTheme="minorHAnsi" w:hAnsiTheme="minorHAnsi" w:cstheme="minorHAnsi"/>
        </w:rPr>
      </w:pPr>
      <w:bookmarkStart w:id="21" w:name="_Toc356390538"/>
      <w:r w:rsidRPr="00C5027A">
        <w:rPr>
          <w:rFonts w:asciiTheme="minorHAnsi" w:hAnsiTheme="minorHAnsi" w:cstheme="minorHAnsi"/>
        </w:rPr>
        <w:t>Human Actors</w:t>
      </w:r>
      <w:bookmarkEnd w:id="21"/>
    </w:p>
    <w:p w:rsidR="0041010C" w:rsidRPr="00C5027A" w:rsidRDefault="0041010C" w:rsidP="0041010C">
      <w:pPr>
        <w:rPr>
          <w:rFonts w:asciiTheme="minorHAnsi" w:hAnsiTheme="minorHAnsi" w:cstheme="minorHAnsi"/>
        </w:rPr>
      </w:pPr>
    </w:p>
    <w:p w:rsidR="00455658" w:rsidRDefault="0038738A" w:rsidP="00E27E22">
      <w:pPr>
        <w:pStyle w:val="TNR11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Happy</w:t>
      </w:r>
      <w:r w:rsidR="00A2446D">
        <w:rPr>
          <w:rFonts w:asciiTheme="minorHAnsi" w:hAnsiTheme="minorHAnsi" w:cstheme="minorHAnsi"/>
        </w:rPr>
        <w:t>Trip</w:t>
      </w:r>
      <w:proofErr w:type="spellEnd"/>
      <w:r>
        <w:rPr>
          <w:rFonts w:asciiTheme="minorHAnsi" w:hAnsiTheme="minorHAnsi" w:cstheme="minorHAnsi"/>
        </w:rPr>
        <w:t xml:space="preserve"> </w:t>
      </w:r>
      <w:r w:rsidR="00B43465" w:rsidRPr="00C5027A">
        <w:rPr>
          <w:rFonts w:asciiTheme="minorHAnsi" w:hAnsiTheme="minorHAnsi" w:cstheme="minorHAnsi"/>
        </w:rPr>
        <w:t xml:space="preserve">interacts, either directly or indirectly, with the following significant human actors </w:t>
      </w:r>
    </w:p>
    <w:p w:rsidR="00455658" w:rsidRPr="00C5027A" w:rsidRDefault="00455658" w:rsidP="00E27E22">
      <w:pPr>
        <w:pStyle w:val="TNR11"/>
        <w:rPr>
          <w:rFonts w:asciiTheme="minorHAnsi" w:hAnsiTheme="minorHAnsi" w:cstheme="minorHAnsi"/>
        </w:rPr>
      </w:pPr>
    </w:p>
    <w:p w:rsidR="00E020EE" w:rsidRDefault="003805A9" w:rsidP="007A1DC0">
      <w:pPr>
        <w:pStyle w:val="TNR11"/>
        <w:numPr>
          <w:ilvl w:val="0"/>
          <w:numId w:val="9"/>
        </w:numPr>
        <w:ind w:left="360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t>Guest</w:t>
      </w:r>
      <w:r w:rsidR="00E27E22" w:rsidRPr="00C5027A">
        <w:rPr>
          <w:rFonts w:asciiTheme="minorHAnsi" w:hAnsiTheme="minorHAnsi" w:cstheme="minorHAnsi"/>
        </w:rPr>
        <w:t xml:space="preserve"> Users</w:t>
      </w:r>
      <w:r w:rsidRPr="00C5027A">
        <w:rPr>
          <w:rFonts w:asciiTheme="minorHAnsi" w:hAnsiTheme="minorHAnsi" w:cstheme="minorHAnsi"/>
        </w:rPr>
        <w:t xml:space="preserve">: </w:t>
      </w:r>
    </w:p>
    <w:p w:rsidR="00E020EE" w:rsidRDefault="003805A9" w:rsidP="007A1DC0">
      <w:pPr>
        <w:pStyle w:val="TNR11"/>
        <w:numPr>
          <w:ilvl w:val="1"/>
          <w:numId w:val="9"/>
        </w:numPr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t>Who uses the system to search flight</w:t>
      </w:r>
      <w:r w:rsidR="00E020EE">
        <w:rPr>
          <w:rFonts w:asciiTheme="minorHAnsi" w:hAnsiTheme="minorHAnsi" w:cstheme="minorHAnsi"/>
        </w:rPr>
        <w:t xml:space="preserve"> with desired details</w:t>
      </w:r>
      <w:r w:rsidR="00B52414">
        <w:rPr>
          <w:rFonts w:asciiTheme="minorHAnsi" w:hAnsiTheme="minorHAnsi" w:cstheme="minorHAnsi"/>
        </w:rPr>
        <w:t>, book ticket (with or without insurance)</w:t>
      </w:r>
      <w:r w:rsidRPr="00C5027A">
        <w:rPr>
          <w:rFonts w:asciiTheme="minorHAnsi" w:hAnsiTheme="minorHAnsi" w:cstheme="minorHAnsi"/>
        </w:rPr>
        <w:t xml:space="preserve"> </w:t>
      </w:r>
    </w:p>
    <w:p w:rsidR="003805A9" w:rsidRDefault="00E020EE" w:rsidP="007A1DC0">
      <w:pPr>
        <w:pStyle w:val="TNR11"/>
        <w:numPr>
          <w:ilvl w:val="1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</w:t>
      </w:r>
      <w:r w:rsidR="00B52414">
        <w:rPr>
          <w:rFonts w:asciiTheme="minorHAnsi" w:hAnsiTheme="minorHAnsi" w:cstheme="minorHAnsi"/>
        </w:rPr>
        <w:t>ho is</w:t>
      </w:r>
      <w:r w:rsidR="003805A9" w:rsidRPr="00C5027A">
        <w:rPr>
          <w:rFonts w:asciiTheme="minorHAnsi" w:hAnsiTheme="minorHAnsi" w:cstheme="minorHAnsi"/>
        </w:rPr>
        <w:t xml:space="preserve"> intereste</w:t>
      </w:r>
      <w:r>
        <w:rPr>
          <w:rFonts w:asciiTheme="minorHAnsi" w:hAnsiTheme="minorHAnsi" w:cstheme="minorHAnsi"/>
        </w:rPr>
        <w:t>d in registering to the portal</w:t>
      </w:r>
    </w:p>
    <w:p w:rsidR="00455658" w:rsidRPr="00C5027A" w:rsidRDefault="00455658" w:rsidP="00455658">
      <w:pPr>
        <w:pStyle w:val="TNR11"/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>
            <wp:extent cx="1228725" cy="1114425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0EE" w:rsidRDefault="0043418C" w:rsidP="007A1DC0">
      <w:pPr>
        <w:pStyle w:val="TNR11"/>
        <w:numPr>
          <w:ilvl w:val="0"/>
          <w:numId w:val="9"/>
        </w:numPr>
        <w:ind w:left="360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t>Registered</w:t>
      </w:r>
      <w:r w:rsidR="007B0B31" w:rsidRPr="00C5027A">
        <w:rPr>
          <w:rFonts w:asciiTheme="minorHAnsi" w:hAnsiTheme="minorHAnsi" w:cstheme="minorHAnsi"/>
        </w:rPr>
        <w:t xml:space="preserve"> User</w:t>
      </w:r>
      <w:r w:rsidR="003805A9" w:rsidRPr="00C5027A">
        <w:rPr>
          <w:rFonts w:asciiTheme="minorHAnsi" w:hAnsiTheme="minorHAnsi" w:cstheme="minorHAnsi"/>
        </w:rPr>
        <w:t>s</w:t>
      </w:r>
      <w:r w:rsidR="007B0B31" w:rsidRPr="00C5027A">
        <w:rPr>
          <w:rFonts w:asciiTheme="minorHAnsi" w:hAnsiTheme="minorHAnsi" w:cstheme="minorHAnsi"/>
        </w:rPr>
        <w:t xml:space="preserve">: </w:t>
      </w:r>
    </w:p>
    <w:p w:rsidR="00E020EE" w:rsidRDefault="007B0B31" w:rsidP="007A1DC0">
      <w:pPr>
        <w:pStyle w:val="TNR11"/>
        <w:numPr>
          <w:ilvl w:val="1"/>
          <w:numId w:val="9"/>
        </w:numPr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t>who use</w:t>
      </w:r>
      <w:r w:rsidR="00E020EE">
        <w:rPr>
          <w:rFonts w:asciiTheme="minorHAnsi" w:hAnsiTheme="minorHAnsi" w:cstheme="minorHAnsi"/>
        </w:rPr>
        <w:t>s</w:t>
      </w:r>
      <w:r w:rsidRPr="00C5027A">
        <w:rPr>
          <w:rFonts w:asciiTheme="minorHAnsi" w:hAnsiTheme="minorHAnsi" w:cstheme="minorHAnsi"/>
        </w:rPr>
        <w:t xml:space="preserve"> this system to </w:t>
      </w:r>
      <w:r w:rsidR="00E020EE">
        <w:rPr>
          <w:rFonts w:asciiTheme="minorHAnsi" w:hAnsiTheme="minorHAnsi" w:cstheme="minorHAnsi"/>
        </w:rPr>
        <w:t xml:space="preserve">search </w:t>
      </w:r>
      <w:r w:rsidR="00E020EE" w:rsidRPr="00C5027A">
        <w:rPr>
          <w:rFonts w:asciiTheme="minorHAnsi" w:hAnsiTheme="minorHAnsi" w:cstheme="minorHAnsi"/>
        </w:rPr>
        <w:t>flight</w:t>
      </w:r>
      <w:r w:rsidR="00E020EE">
        <w:rPr>
          <w:rFonts w:asciiTheme="minorHAnsi" w:hAnsiTheme="minorHAnsi" w:cstheme="minorHAnsi"/>
        </w:rPr>
        <w:t xml:space="preserve"> with desired details, book ticket (with or without insurance), to earn miles for registered airlines of </w:t>
      </w:r>
      <w:proofErr w:type="spellStart"/>
      <w:r w:rsidR="00E020EE">
        <w:rPr>
          <w:rFonts w:asciiTheme="minorHAnsi" w:hAnsiTheme="minorHAnsi" w:cstheme="minorHAnsi"/>
        </w:rPr>
        <w:t>HappyMiles</w:t>
      </w:r>
      <w:proofErr w:type="spellEnd"/>
      <w:r w:rsidR="00E020EE">
        <w:rPr>
          <w:rFonts w:asciiTheme="minorHAnsi" w:hAnsiTheme="minorHAnsi" w:cstheme="minorHAnsi"/>
        </w:rPr>
        <w:t xml:space="preserve">, views booking history &amp; can cancel a </w:t>
      </w:r>
      <w:r w:rsidR="00036DF7">
        <w:rPr>
          <w:rFonts w:asciiTheme="minorHAnsi" w:hAnsiTheme="minorHAnsi" w:cstheme="minorHAnsi"/>
        </w:rPr>
        <w:t xml:space="preserve"> </w:t>
      </w:r>
      <w:r w:rsidR="00E020EE">
        <w:rPr>
          <w:rFonts w:asciiTheme="minorHAnsi" w:hAnsiTheme="minorHAnsi" w:cstheme="minorHAnsi"/>
        </w:rPr>
        <w:t xml:space="preserve"> booking</w:t>
      </w:r>
      <w:r w:rsidRPr="00C5027A">
        <w:rPr>
          <w:rFonts w:asciiTheme="minorHAnsi" w:hAnsiTheme="minorHAnsi" w:cstheme="minorHAnsi"/>
        </w:rPr>
        <w:t xml:space="preserve"> </w:t>
      </w:r>
      <w:r w:rsidR="00841827">
        <w:rPr>
          <w:rFonts w:asciiTheme="minorHAnsi" w:hAnsiTheme="minorHAnsi" w:cstheme="minorHAnsi"/>
        </w:rPr>
        <w:t xml:space="preserve">whose departure is </w:t>
      </w:r>
      <w:proofErr w:type="spellStart"/>
      <w:r w:rsidR="00841827">
        <w:rPr>
          <w:rFonts w:asciiTheme="minorHAnsi" w:hAnsiTheme="minorHAnsi" w:cstheme="minorHAnsi"/>
        </w:rPr>
        <w:t>atleast</w:t>
      </w:r>
      <w:proofErr w:type="spellEnd"/>
      <w:r w:rsidR="00841827">
        <w:rPr>
          <w:rFonts w:asciiTheme="minorHAnsi" w:hAnsiTheme="minorHAnsi" w:cstheme="minorHAnsi"/>
        </w:rPr>
        <w:t xml:space="preserve"> 3 hours ahead in future.</w:t>
      </w:r>
    </w:p>
    <w:p w:rsidR="00455658" w:rsidRDefault="00E020EE" w:rsidP="007A1DC0">
      <w:pPr>
        <w:pStyle w:val="TNR11"/>
        <w:numPr>
          <w:ilvl w:val="1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Who uses this system to manage his profile</w:t>
      </w:r>
    </w:p>
    <w:p w:rsidR="00E020EE" w:rsidRDefault="00455658" w:rsidP="00036DF7">
      <w:pPr>
        <w:pStyle w:val="TNR11"/>
        <w:numPr>
          <w:ilvl w:val="0"/>
          <w:numId w:val="9"/>
        </w:numPr>
        <w:rPr>
          <w:rFonts w:asciiTheme="minorHAnsi" w:hAnsiTheme="minorHAnsi" w:cstheme="minorHAnsi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1333500" cy="1114425"/>
            <wp:effectExtent l="0" t="0" r="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0B31" w:rsidRPr="00C5027A">
        <w:rPr>
          <w:rFonts w:asciiTheme="minorHAnsi" w:hAnsiTheme="minorHAnsi" w:cstheme="minorHAnsi"/>
        </w:rPr>
        <w:t xml:space="preserve">Admin:  </w:t>
      </w:r>
    </w:p>
    <w:p w:rsidR="007B0B31" w:rsidRDefault="00E020EE" w:rsidP="007A1DC0">
      <w:pPr>
        <w:pStyle w:val="TNR11"/>
        <w:numPr>
          <w:ilvl w:val="1"/>
          <w:numId w:val="9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Who </w:t>
      </w:r>
      <w:r w:rsidRPr="00BB3CBE">
        <w:rPr>
          <w:rFonts w:asciiTheme="minorHAnsi" w:hAnsiTheme="minorHAnsi" w:cstheme="minorHAnsi"/>
        </w:rPr>
        <w:t>uses the system to manage airlines, flights, routes, cities, schedules &amp; flight inventory (view only) on the portal</w:t>
      </w:r>
    </w:p>
    <w:p w:rsidR="00455658" w:rsidRDefault="00455658" w:rsidP="00455658">
      <w:pPr>
        <w:pStyle w:val="TNR1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:lang w:val="en-IN" w:eastAsia="en-IN"/>
        </w:rPr>
        <w:drawing>
          <wp:inline distT="0" distB="0" distL="0" distR="0">
            <wp:extent cx="1190625" cy="1114425"/>
            <wp:effectExtent l="0" t="0" r="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658" w:rsidRPr="00455658" w:rsidRDefault="00455658" w:rsidP="00455658">
      <w:pPr>
        <w:pStyle w:val="TNR11"/>
        <w:rPr>
          <w:rFonts w:asciiTheme="minorHAnsi" w:hAnsiTheme="minorHAnsi" w:cstheme="minorHAnsi"/>
        </w:rPr>
      </w:pPr>
    </w:p>
    <w:p w:rsidR="003A0511" w:rsidRDefault="00B43465" w:rsidP="007B0B31">
      <w:pPr>
        <w:pStyle w:val="Heading3"/>
        <w:spacing w:before="0"/>
        <w:rPr>
          <w:rFonts w:asciiTheme="minorHAnsi" w:hAnsiTheme="minorHAnsi" w:cstheme="minorHAnsi"/>
        </w:rPr>
      </w:pPr>
      <w:bookmarkStart w:id="22" w:name="_Toc356390539"/>
      <w:r w:rsidRPr="00C5027A">
        <w:rPr>
          <w:rFonts w:asciiTheme="minorHAnsi" w:hAnsiTheme="minorHAnsi" w:cstheme="minorHAnsi"/>
        </w:rPr>
        <w:t>External Data Repositories</w:t>
      </w:r>
      <w:bookmarkEnd w:id="22"/>
    </w:p>
    <w:p w:rsidR="00FB07EF" w:rsidRPr="00FB07EF" w:rsidRDefault="00FB07EF" w:rsidP="00FB07EF"/>
    <w:p w:rsidR="003A0511" w:rsidRPr="00C5027A" w:rsidRDefault="00E020EE" w:rsidP="00FC781D">
      <w:pPr>
        <w:rPr>
          <w:rFonts w:asciiTheme="minorHAnsi" w:hAnsiTheme="minorHAnsi" w:cstheme="minorHAnsi"/>
          <w:sz w:val="22"/>
          <w:szCs w:val="22"/>
        </w:rPr>
      </w:pPr>
      <w:proofErr w:type="spellStart"/>
      <w:r>
        <w:rPr>
          <w:rFonts w:asciiTheme="minorHAnsi" w:hAnsiTheme="minorHAnsi" w:cstheme="minorHAnsi"/>
          <w:sz w:val="22"/>
          <w:szCs w:val="22"/>
        </w:rPr>
        <w:t>HappyMiles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DB: This Database will store the business rules &amp; policies implemented for airlines registered with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HappyMiles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service. This will include, for each airline, number of miles earned, minimum transaction amount &amp; base exemption, if any.</w:t>
      </w:r>
    </w:p>
    <w:p w:rsidR="003A0511" w:rsidRPr="00C5027A" w:rsidRDefault="00B43465">
      <w:pPr>
        <w:pStyle w:val="Heading3"/>
        <w:rPr>
          <w:rFonts w:asciiTheme="minorHAnsi" w:hAnsiTheme="minorHAnsi" w:cstheme="minorHAnsi"/>
        </w:rPr>
      </w:pPr>
      <w:bookmarkStart w:id="23" w:name="_Toc356390540"/>
      <w:r w:rsidRPr="00C5027A">
        <w:rPr>
          <w:rFonts w:asciiTheme="minorHAnsi" w:hAnsiTheme="minorHAnsi" w:cstheme="minorHAnsi"/>
        </w:rPr>
        <w:t>External Hardware</w:t>
      </w:r>
      <w:bookmarkEnd w:id="23"/>
    </w:p>
    <w:p w:rsidR="007D3337" w:rsidRDefault="007D3337" w:rsidP="00D963F1">
      <w:pPr>
        <w:pStyle w:val="TNR11"/>
        <w:rPr>
          <w:rFonts w:asciiTheme="minorHAnsi" w:hAnsiTheme="minorHAnsi" w:cstheme="minorHAnsi"/>
        </w:rPr>
      </w:pPr>
    </w:p>
    <w:p w:rsidR="007D3337" w:rsidRPr="00C5027A" w:rsidRDefault="00EF1B52" w:rsidP="00D963F1">
      <w:pPr>
        <w:pStyle w:val="TNR1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None</w:t>
      </w:r>
    </w:p>
    <w:p w:rsidR="003A0511" w:rsidRPr="00C5027A" w:rsidRDefault="00B43465">
      <w:pPr>
        <w:pStyle w:val="Heading3"/>
        <w:rPr>
          <w:rFonts w:asciiTheme="minorHAnsi" w:hAnsiTheme="minorHAnsi" w:cstheme="minorHAnsi"/>
        </w:rPr>
      </w:pPr>
      <w:bookmarkStart w:id="24" w:name="_Toc356390541"/>
      <w:bookmarkStart w:id="25" w:name="_Toc434992868"/>
      <w:r w:rsidRPr="00C5027A">
        <w:rPr>
          <w:rFonts w:asciiTheme="minorHAnsi" w:hAnsiTheme="minorHAnsi" w:cstheme="minorHAnsi"/>
        </w:rPr>
        <w:t>External Networks</w:t>
      </w:r>
      <w:bookmarkEnd w:id="24"/>
    </w:p>
    <w:p w:rsidR="003A0511" w:rsidRDefault="003A0511" w:rsidP="00D963F1">
      <w:pPr>
        <w:pStyle w:val="TNR11"/>
        <w:rPr>
          <w:rFonts w:asciiTheme="minorHAnsi" w:hAnsiTheme="minorHAnsi" w:cstheme="minorHAnsi"/>
        </w:rPr>
      </w:pPr>
    </w:p>
    <w:p w:rsidR="00467AE8" w:rsidRPr="00C5027A" w:rsidRDefault="00467AE8" w:rsidP="00D963F1">
      <w:pPr>
        <w:pStyle w:val="TNR1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None</w:t>
      </w:r>
    </w:p>
    <w:p w:rsidR="003A0511" w:rsidRPr="00C5027A" w:rsidRDefault="00B43465">
      <w:pPr>
        <w:pStyle w:val="Heading3"/>
        <w:rPr>
          <w:rFonts w:asciiTheme="minorHAnsi" w:hAnsiTheme="minorHAnsi" w:cstheme="minorHAnsi"/>
        </w:rPr>
      </w:pPr>
      <w:bookmarkStart w:id="26" w:name="_Toc356390542"/>
      <w:r w:rsidRPr="00C5027A">
        <w:rPr>
          <w:rFonts w:asciiTheme="minorHAnsi" w:hAnsiTheme="minorHAnsi" w:cstheme="minorHAnsi"/>
        </w:rPr>
        <w:t>External Systems</w:t>
      </w:r>
      <w:bookmarkEnd w:id="26"/>
    </w:p>
    <w:p w:rsidR="00574B11" w:rsidRDefault="00574B11" w:rsidP="00D963F1">
      <w:pPr>
        <w:pStyle w:val="TNR11"/>
        <w:rPr>
          <w:rFonts w:asciiTheme="minorHAnsi" w:hAnsiTheme="minorHAnsi" w:cstheme="minorHAnsi"/>
        </w:rPr>
      </w:pPr>
    </w:p>
    <w:p w:rsidR="003A0511" w:rsidRDefault="0097062D" w:rsidP="007A1DC0">
      <w:pPr>
        <w:pStyle w:val="TNR11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Happy Miles</w:t>
      </w:r>
    </w:p>
    <w:p w:rsidR="0097062D" w:rsidRPr="00C5027A" w:rsidRDefault="00E91497" w:rsidP="007A1DC0">
      <w:pPr>
        <w:pStyle w:val="TNR11"/>
        <w:numPr>
          <w:ilvl w:val="0"/>
          <w:numId w:val="18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Credit Card </w:t>
      </w:r>
      <w:r w:rsidR="0097062D">
        <w:rPr>
          <w:rFonts w:asciiTheme="minorHAnsi" w:hAnsiTheme="minorHAnsi" w:cstheme="minorHAnsi"/>
        </w:rPr>
        <w:t>Payment Gateway</w:t>
      </w:r>
    </w:p>
    <w:p w:rsidR="00E91497" w:rsidRDefault="00E91497">
      <w:pPr>
        <w:spacing w:befor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FE41A5" w:rsidRDefault="00FE41A5">
      <w:pPr>
        <w:spacing w:before="0"/>
        <w:jc w:val="left"/>
        <w:rPr>
          <w:rFonts w:asciiTheme="minorHAnsi" w:hAnsiTheme="minorHAnsi" w:cstheme="minorHAnsi"/>
        </w:rPr>
      </w:pPr>
    </w:p>
    <w:p w:rsidR="003A0511" w:rsidRPr="00C5027A" w:rsidRDefault="00B43465">
      <w:pPr>
        <w:pStyle w:val="Heading1"/>
        <w:rPr>
          <w:rFonts w:asciiTheme="minorHAnsi" w:hAnsiTheme="minorHAnsi" w:cstheme="minorHAnsi"/>
        </w:rPr>
      </w:pPr>
      <w:bookmarkStart w:id="27" w:name="_Toc356390543"/>
      <w:bookmarkEnd w:id="25"/>
      <w:r w:rsidRPr="00C5027A">
        <w:rPr>
          <w:rFonts w:asciiTheme="minorHAnsi" w:hAnsiTheme="minorHAnsi" w:cstheme="minorHAnsi"/>
        </w:rPr>
        <w:t>System Operational Requirements</w:t>
      </w:r>
      <w:bookmarkEnd w:id="27"/>
    </w:p>
    <w:p w:rsidR="003A0511" w:rsidRPr="00C5027A" w:rsidRDefault="00B43465" w:rsidP="00D963F1">
      <w:pPr>
        <w:pStyle w:val="TNR11"/>
        <w:rPr>
          <w:rFonts w:asciiTheme="minorHAnsi" w:hAnsiTheme="minorHAnsi" w:cstheme="minorHAnsi"/>
        </w:rPr>
      </w:pPr>
      <w:r w:rsidRPr="00C5027A">
        <w:rPr>
          <w:rFonts w:asciiTheme="minorHAnsi" w:hAnsiTheme="minorHAnsi" w:cstheme="minorHAnsi"/>
        </w:rPr>
        <w:t xml:space="preserve">The section of the SRS specifies the system’s operational requirements in terms of a </w:t>
      </w:r>
      <w:r w:rsidR="004F52F3">
        <w:rPr>
          <w:rFonts w:asciiTheme="minorHAnsi" w:hAnsiTheme="minorHAnsi" w:cstheme="minorHAnsi"/>
        </w:rPr>
        <w:t>High Level Design</w:t>
      </w:r>
      <w:r w:rsidR="005452AC">
        <w:rPr>
          <w:rFonts w:asciiTheme="minorHAnsi" w:hAnsiTheme="minorHAnsi" w:cstheme="minorHAnsi"/>
        </w:rPr>
        <w:t xml:space="preserve"> </w:t>
      </w:r>
      <w:r w:rsidR="005D2C4C" w:rsidRPr="00C5027A">
        <w:rPr>
          <w:rFonts w:asciiTheme="minorHAnsi" w:hAnsiTheme="minorHAnsi" w:cstheme="minorHAnsi"/>
        </w:rPr>
        <w:t>diagram</w:t>
      </w:r>
      <w:r w:rsidRPr="00C5027A">
        <w:rPr>
          <w:rFonts w:asciiTheme="minorHAnsi" w:hAnsiTheme="minorHAnsi" w:cstheme="minorHAnsi"/>
        </w:rPr>
        <w:t>.</w:t>
      </w:r>
    </w:p>
    <w:p w:rsidR="003A0511" w:rsidRDefault="009D622E">
      <w:pPr>
        <w:jc w:val="center"/>
        <w:rPr>
          <w:rFonts w:asciiTheme="minorHAnsi" w:hAnsiTheme="minorHAnsi" w:cstheme="minorHAnsi"/>
          <w:noProof/>
        </w:rPr>
      </w:pPr>
      <w:r>
        <w:rPr>
          <w:noProof/>
          <w:lang w:val="en-IN" w:eastAsia="en-IN"/>
        </w:rPr>
        <w:drawing>
          <wp:inline distT="0" distB="0" distL="0" distR="0">
            <wp:extent cx="5943600" cy="3875227"/>
            <wp:effectExtent l="19050" t="0" r="0" b="0"/>
            <wp:docPr id="18" name="Picture 13" descr="C:\Users\SONY\AppData\Local\Microsoft\Windows\Temporary Internet Files\Content.Word\Proces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Y\AppData\Local\Microsoft\Windows\Temporary Internet Files\Content.Word\Processes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0511" w:rsidRPr="00C5027A" w:rsidRDefault="00B43465">
      <w:pPr>
        <w:pStyle w:val="Caption"/>
        <w:rPr>
          <w:rFonts w:asciiTheme="minorHAnsi" w:hAnsiTheme="minorHAnsi" w:cstheme="minorHAnsi"/>
        </w:rPr>
      </w:pPr>
      <w:bookmarkStart w:id="28" w:name="_Toc352064670"/>
      <w:r w:rsidRPr="00C5027A">
        <w:rPr>
          <w:rFonts w:asciiTheme="minorHAnsi" w:hAnsiTheme="minorHAnsi" w:cstheme="minorHAnsi"/>
        </w:rPr>
        <w:t xml:space="preserve">Figure </w:t>
      </w:r>
      <w:r w:rsidR="00513176" w:rsidRPr="00C5027A">
        <w:rPr>
          <w:rFonts w:asciiTheme="minorHAnsi" w:hAnsiTheme="minorHAnsi" w:cstheme="minorHAnsi"/>
        </w:rPr>
        <w:fldChar w:fldCharType="begin"/>
      </w:r>
      <w:r w:rsidRPr="00C5027A">
        <w:rPr>
          <w:rFonts w:asciiTheme="minorHAnsi" w:hAnsiTheme="minorHAnsi" w:cstheme="minorHAnsi"/>
        </w:rPr>
        <w:instrText xml:space="preserve"> SEQ Figure \* ARABIC </w:instrText>
      </w:r>
      <w:r w:rsidR="00513176" w:rsidRPr="00C5027A">
        <w:rPr>
          <w:rFonts w:asciiTheme="minorHAnsi" w:hAnsiTheme="minorHAnsi" w:cstheme="minorHAnsi"/>
        </w:rPr>
        <w:fldChar w:fldCharType="separate"/>
      </w:r>
      <w:r w:rsidR="00DA6DD1">
        <w:rPr>
          <w:rFonts w:asciiTheme="minorHAnsi" w:hAnsiTheme="minorHAnsi" w:cstheme="minorHAnsi"/>
          <w:noProof/>
        </w:rPr>
        <w:t>2</w:t>
      </w:r>
      <w:r w:rsidR="00513176" w:rsidRPr="00C5027A">
        <w:rPr>
          <w:rFonts w:asciiTheme="minorHAnsi" w:hAnsiTheme="minorHAnsi" w:cstheme="minorHAnsi"/>
        </w:rPr>
        <w:fldChar w:fldCharType="end"/>
      </w:r>
      <w:r w:rsidRPr="00C5027A">
        <w:rPr>
          <w:rFonts w:asciiTheme="minorHAnsi" w:hAnsiTheme="minorHAnsi" w:cstheme="minorHAnsi"/>
        </w:rPr>
        <w:t xml:space="preserve">: </w:t>
      </w:r>
      <w:proofErr w:type="spellStart"/>
      <w:r w:rsidR="002F51A2">
        <w:rPr>
          <w:rFonts w:asciiTheme="minorHAnsi" w:hAnsiTheme="minorHAnsi" w:cstheme="minorHAnsi"/>
        </w:rPr>
        <w:t>Happy</w:t>
      </w:r>
      <w:r w:rsidR="00A2446D">
        <w:rPr>
          <w:rFonts w:asciiTheme="minorHAnsi" w:hAnsiTheme="minorHAnsi" w:cstheme="minorHAnsi"/>
        </w:rPr>
        <w:t>Trip</w:t>
      </w:r>
      <w:proofErr w:type="spellEnd"/>
      <w:r w:rsidR="002F51A2">
        <w:rPr>
          <w:rFonts w:asciiTheme="minorHAnsi" w:hAnsiTheme="minorHAnsi" w:cstheme="minorHAnsi"/>
        </w:rPr>
        <w:t xml:space="preserve"> </w:t>
      </w:r>
      <w:r w:rsidR="004F52F3">
        <w:rPr>
          <w:rFonts w:asciiTheme="minorHAnsi" w:hAnsiTheme="minorHAnsi" w:cstheme="minorHAnsi"/>
        </w:rPr>
        <w:t>High Level Design</w:t>
      </w:r>
      <w:r w:rsidRPr="00C5027A">
        <w:rPr>
          <w:rFonts w:asciiTheme="minorHAnsi" w:hAnsiTheme="minorHAnsi" w:cstheme="minorHAnsi"/>
        </w:rPr>
        <w:t xml:space="preserve"> Diagram</w:t>
      </w:r>
      <w:bookmarkEnd w:id="28"/>
    </w:p>
    <w:p w:rsidR="00957895" w:rsidRDefault="00865F8C" w:rsidP="00957895">
      <w:pPr>
        <w:pStyle w:val="Heading2"/>
        <w:rPr>
          <w:rFonts w:asciiTheme="minorHAnsi" w:hAnsiTheme="minorHAnsi" w:cstheme="minorHAnsi"/>
        </w:rPr>
      </w:pPr>
      <w:bookmarkStart w:id="29" w:name="_Toc356390544"/>
      <w:r>
        <w:rPr>
          <w:rFonts w:asciiTheme="minorHAnsi" w:hAnsiTheme="minorHAnsi" w:cstheme="minorHAnsi"/>
        </w:rPr>
        <w:lastRenderedPageBreak/>
        <w:t>Use Case Diagram</w:t>
      </w:r>
      <w:r w:rsidR="00127459">
        <w:rPr>
          <w:rFonts w:asciiTheme="minorHAnsi" w:hAnsiTheme="minorHAnsi" w:cstheme="minorHAnsi"/>
        </w:rPr>
        <w:t>s</w:t>
      </w:r>
      <w:bookmarkEnd w:id="29"/>
    </w:p>
    <w:p w:rsidR="00B149AC" w:rsidRDefault="00B149AC" w:rsidP="007B24FE">
      <w:pPr>
        <w:pStyle w:val="Heading3"/>
        <w:rPr>
          <w:rFonts w:asciiTheme="minorHAnsi" w:hAnsiTheme="minorHAnsi" w:cstheme="minorHAnsi"/>
        </w:rPr>
      </w:pPr>
      <w:bookmarkStart w:id="30" w:name="_Toc356390545"/>
      <w:proofErr w:type="spellStart"/>
      <w:r>
        <w:rPr>
          <w:rFonts w:asciiTheme="minorHAnsi" w:hAnsiTheme="minorHAnsi" w:cstheme="minorHAnsi"/>
        </w:rPr>
        <w:t>HappyTrip</w:t>
      </w:r>
      <w:proofErr w:type="spellEnd"/>
      <w:r>
        <w:rPr>
          <w:rFonts w:asciiTheme="minorHAnsi" w:hAnsiTheme="minorHAnsi" w:cstheme="minorHAnsi"/>
        </w:rPr>
        <w:t xml:space="preserve"> System diagram</w:t>
      </w:r>
      <w:bookmarkEnd w:id="30"/>
    </w:p>
    <w:p w:rsidR="00B149AC" w:rsidRPr="00B149AC" w:rsidRDefault="00F175BB" w:rsidP="00B149AC">
      <w:r>
        <w:rPr>
          <w:noProof/>
          <w:lang w:val="en-IN" w:eastAsia="en-IN"/>
        </w:rPr>
        <w:drawing>
          <wp:inline distT="0" distB="0" distL="0" distR="0">
            <wp:extent cx="5943600" cy="5520452"/>
            <wp:effectExtent l="19050" t="0" r="0" b="0"/>
            <wp:docPr id="15" name="Picture 10" descr="C:\Users\SONY\AppData\Local\Microsoft\Windows\Temporary Internet Files\Content.Word\Consolidated U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Y\AppData\Local\Microsoft\Windows\Temporary Internet Files\Content.Word\Consolidated UC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0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24FE" w:rsidRPr="00C5027A" w:rsidRDefault="007B24FE" w:rsidP="007B24FE">
      <w:pPr>
        <w:pStyle w:val="Heading3"/>
        <w:rPr>
          <w:rFonts w:asciiTheme="minorHAnsi" w:hAnsiTheme="minorHAnsi" w:cstheme="minorHAnsi"/>
        </w:rPr>
      </w:pPr>
      <w:bookmarkStart w:id="31" w:name="_Toc356390546"/>
      <w:r w:rsidRPr="00C5027A">
        <w:rPr>
          <w:rFonts w:asciiTheme="minorHAnsi" w:hAnsiTheme="minorHAnsi" w:cstheme="minorHAnsi"/>
        </w:rPr>
        <w:t>User Module</w:t>
      </w:r>
      <w:bookmarkEnd w:id="31"/>
    </w:p>
    <w:p w:rsidR="007B24FE" w:rsidRDefault="007B24FE" w:rsidP="001A081F"/>
    <w:p w:rsidR="00025B8B" w:rsidRDefault="00F175BB">
      <w:pPr>
        <w:spacing w:before="0"/>
        <w:jc w:val="left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05175"/>
            <wp:effectExtent l="19050" t="0" r="0" b="0"/>
            <wp:docPr id="7" name="Picture 7" descr="C:\Users\SONY\AppData\Local\Microsoft\Windows\Temporary Internet Files\Content.Word\User Module U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Y\AppData\Local\Microsoft\Windows\Temporary Internet Files\Content.Word\User Module UCD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5B8B">
        <w:br w:type="page"/>
      </w:r>
    </w:p>
    <w:p w:rsidR="00127459" w:rsidRDefault="00127459" w:rsidP="00127459">
      <w:pPr>
        <w:pStyle w:val="Heading3"/>
        <w:rPr>
          <w:rFonts w:asciiTheme="minorHAnsi" w:hAnsiTheme="minorHAnsi" w:cstheme="minorHAnsi"/>
        </w:rPr>
      </w:pPr>
      <w:bookmarkStart w:id="32" w:name="_Toc356390547"/>
      <w:r>
        <w:rPr>
          <w:rFonts w:asciiTheme="minorHAnsi" w:hAnsiTheme="minorHAnsi" w:cstheme="minorHAnsi"/>
        </w:rPr>
        <w:lastRenderedPageBreak/>
        <w:t>Admin</w:t>
      </w:r>
      <w:r w:rsidRPr="00C5027A">
        <w:rPr>
          <w:rFonts w:asciiTheme="minorHAnsi" w:hAnsiTheme="minorHAnsi" w:cstheme="minorHAnsi"/>
        </w:rPr>
        <w:t xml:space="preserve"> Module</w:t>
      </w:r>
      <w:bookmarkEnd w:id="32"/>
    </w:p>
    <w:p w:rsidR="00B149AC" w:rsidRPr="00B149AC" w:rsidRDefault="00B149AC" w:rsidP="00B149AC"/>
    <w:p w:rsidR="007C09CA" w:rsidRDefault="00F175BB">
      <w:pPr>
        <w:spacing w:before="0"/>
        <w:jc w:val="left"/>
        <w:rPr>
          <w:rFonts w:ascii="Calibri" w:hAnsi="Calibri" w:cs="Calibri"/>
          <w:b/>
          <w:bCs/>
          <w:color w:val="000000"/>
          <w:sz w:val="23"/>
          <w:szCs w:val="23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396409"/>
            <wp:effectExtent l="19050" t="0" r="0" b="0"/>
            <wp:docPr id="4" name="Picture 4" descr="C:\Users\SONY\AppData\Local\Microsoft\Windows\Temporary Internet Files\Content.Word\Admin Module U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AppData\Local\Microsoft\Windows\Temporary Internet Files\Content.Word\Admin Module UC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6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CBE" w:rsidRDefault="00BB3CBE" w:rsidP="00BB3CBE">
      <w:pPr>
        <w:pStyle w:val="Heading2"/>
        <w:rPr>
          <w:rFonts w:asciiTheme="minorHAnsi" w:hAnsiTheme="minorHAnsi" w:cstheme="minorHAnsi"/>
        </w:rPr>
      </w:pPr>
      <w:bookmarkStart w:id="33" w:name="_Toc356390548"/>
      <w:bookmarkStart w:id="34" w:name="_Toc434992886"/>
      <w:r w:rsidRPr="00BB3CBE">
        <w:rPr>
          <w:rFonts w:asciiTheme="minorHAnsi" w:hAnsiTheme="minorHAnsi" w:cstheme="minorHAnsi"/>
        </w:rPr>
        <w:t>Functional Requirements:</w:t>
      </w:r>
      <w:bookmarkEnd w:id="33"/>
    </w:p>
    <w:p w:rsidR="002B0C82" w:rsidRPr="00BB3CBE" w:rsidRDefault="002B0C82" w:rsidP="00BB3CBE">
      <w:pPr>
        <w:pStyle w:val="Heading3"/>
        <w:rPr>
          <w:rFonts w:asciiTheme="minorHAnsi" w:hAnsiTheme="minorHAnsi" w:cstheme="minorHAnsi"/>
        </w:rPr>
      </w:pPr>
      <w:bookmarkStart w:id="35" w:name="_Toc356390549"/>
      <w:r w:rsidRPr="0014417F">
        <w:rPr>
          <w:rFonts w:asciiTheme="minorHAnsi" w:hAnsiTheme="minorHAnsi" w:cstheme="minorHAnsi"/>
        </w:rPr>
        <w:t>User Module</w:t>
      </w:r>
      <w:bookmarkEnd w:id="35"/>
    </w:p>
    <w:p w:rsidR="0096625F" w:rsidRPr="0014417F" w:rsidRDefault="0096625F" w:rsidP="002B0C82">
      <w:pPr>
        <w:rPr>
          <w:rFonts w:asciiTheme="minorHAnsi" w:hAnsiTheme="minorHAnsi" w:cstheme="minorHAnsi"/>
          <w:b/>
        </w:rPr>
      </w:pPr>
    </w:p>
    <w:p w:rsidR="00F10911" w:rsidRPr="0014417F" w:rsidRDefault="00F10911" w:rsidP="000C23AF">
      <w:pPr>
        <w:pStyle w:val="Heading4"/>
      </w:pPr>
      <w:bookmarkStart w:id="36" w:name="_Toc356390550"/>
      <w:r w:rsidRPr="0014417F">
        <w:t>Registration</w:t>
      </w:r>
      <w:bookmarkEnd w:id="36"/>
    </w:p>
    <w:p w:rsidR="00F10911" w:rsidRDefault="00F10911" w:rsidP="00F10911">
      <w:pPr>
        <w:rPr>
          <w:rFonts w:asciiTheme="minorHAnsi" w:hAnsiTheme="minorHAnsi" w:cstheme="minorHAnsi"/>
          <w:b/>
        </w:rPr>
      </w:pPr>
    </w:p>
    <w:p w:rsidR="003A301D" w:rsidRPr="0014417F" w:rsidRDefault="003A301D" w:rsidP="00F10911">
      <w:pPr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2756848" cy="1254963"/>
            <wp:effectExtent l="0" t="0" r="0" b="0"/>
            <wp:docPr id="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217" cy="1255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11" w:rsidRPr="0014417F" w:rsidRDefault="00F10911" w:rsidP="00F10911">
      <w:pPr>
        <w:ind w:left="360" w:firstLine="36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User can register on the portal by entering information like</w:t>
      </w:r>
    </w:p>
    <w:p w:rsidR="00F10911" w:rsidRPr="0014417F" w:rsidRDefault="00F10911" w:rsidP="007A1DC0">
      <w:pPr>
        <w:pStyle w:val="ListParagraph"/>
        <w:numPr>
          <w:ilvl w:val="0"/>
          <w:numId w:val="11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Full Name *</w:t>
      </w:r>
    </w:p>
    <w:p w:rsidR="00F10911" w:rsidRPr="0014417F" w:rsidRDefault="00F10911" w:rsidP="007A1DC0">
      <w:pPr>
        <w:pStyle w:val="ListParagraph"/>
        <w:numPr>
          <w:ilvl w:val="0"/>
          <w:numId w:val="11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Email Id * [Also the login id]</w:t>
      </w:r>
    </w:p>
    <w:p w:rsidR="00F10911" w:rsidRDefault="00F10911" w:rsidP="007A1DC0">
      <w:pPr>
        <w:pStyle w:val="ListParagraph"/>
        <w:numPr>
          <w:ilvl w:val="0"/>
          <w:numId w:val="11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Password *</w:t>
      </w:r>
    </w:p>
    <w:p w:rsidR="00F10911" w:rsidRDefault="00F10911" w:rsidP="007A1DC0">
      <w:pPr>
        <w:pStyle w:val="ListParagraph"/>
        <w:numPr>
          <w:ilvl w:val="0"/>
          <w:numId w:val="11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Gender </w:t>
      </w:r>
    </w:p>
    <w:p w:rsidR="00F10911" w:rsidRPr="0014417F" w:rsidRDefault="00F10911" w:rsidP="007A1DC0">
      <w:pPr>
        <w:pStyle w:val="ListParagraph"/>
        <w:numPr>
          <w:ilvl w:val="0"/>
          <w:numId w:val="11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Date Of Birth *</w:t>
      </w:r>
    </w:p>
    <w:p w:rsidR="00F10911" w:rsidRPr="0014417F" w:rsidRDefault="00F10911" w:rsidP="00F10911">
      <w:pPr>
        <w:ind w:left="72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Fields marked * are mandatory</w:t>
      </w:r>
    </w:p>
    <w:p w:rsidR="00F10911" w:rsidRPr="0014417F" w:rsidRDefault="00F10911" w:rsidP="007A1DC0">
      <w:pPr>
        <w:pStyle w:val="ListParagraph"/>
        <w:numPr>
          <w:ilvl w:val="0"/>
          <w:numId w:val="12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Login Id has to be </w:t>
      </w:r>
      <w:r w:rsidR="000528EA">
        <w:rPr>
          <w:rFonts w:asciiTheme="minorHAnsi" w:hAnsiTheme="minorHAnsi" w:cstheme="minorHAnsi"/>
        </w:rPr>
        <w:t xml:space="preserve">a </w:t>
      </w:r>
      <w:r w:rsidRPr="0014417F">
        <w:rPr>
          <w:rFonts w:asciiTheme="minorHAnsi" w:hAnsiTheme="minorHAnsi" w:cstheme="minorHAnsi"/>
        </w:rPr>
        <w:t>unique</w:t>
      </w:r>
      <w:r w:rsidR="000528EA">
        <w:rPr>
          <w:rFonts w:asciiTheme="minorHAnsi" w:hAnsiTheme="minorHAnsi" w:cstheme="minorHAnsi"/>
        </w:rPr>
        <w:t xml:space="preserve"> email ID</w:t>
      </w:r>
    </w:p>
    <w:p w:rsidR="00F10911" w:rsidRPr="0014417F" w:rsidRDefault="00F10911" w:rsidP="007A1DC0">
      <w:pPr>
        <w:pStyle w:val="ListParagraph"/>
        <w:numPr>
          <w:ilvl w:val="0"/>
          <w:numId w:val="12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Once user registers, </w:t>
      </w:r>
      <w:r w:rsidR="000528EA">
        <w:rPr>
          <w:rFonts w:asciiTheme="minorHAnsi" w:hAnsiTheme="minorHAnsi" w:cstheme="minorHAnsi"/>
        </w:rPr>
        <w:t xml:space="preserve">he will be </w:t>
      </w:r>
      <w:r w:rsidR="009C181E">
        <w:rPr>
          <w:rFonts w:asciiTheme="minorHAnsi" w:hAnsiTheme="minorHAnsi" w:cstheme="minorHAnsi"/>
        </w:rPr>
        <w:t>redirected to the sign-in page</w:t>
      </w:r>
      <w:r w:rsidR="000528EA">
        <w:rPr>
          <w:rFonts w:asciiTheme="minorHAnsi" w:hAnsiTheme="minorHAnsi" w:cstheme="minorHAnsi"/>
        </w:rPr>
        <w:t>, to login using the previously entered email Id &amp; password.</w:t>
      </w:r>
    </w:p>
    <w:p w:rsidR="00F10911" w:rsidRPr="0014417F" w:rsidRDefault="000528EA" w:rsidP="007A1DC0">
      <w:pPr>
        <w:pStyle w:val="ListParagraph"/>
        <w:numPr>
          <w:ilvl w:val="0"/>
          <w:numId w:val="12"/>
        </w:numPr>
        <w:spacing w:before="0" w:after="200" w:line="276" w:lineRule="auto"/>
        <w:ind w:left="144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user will be logged onto the system &amp; can select to view his profile, booking history (immediately after registration </w:t>
      </w:r>
      <w:r w:rsidR="009C181E">
        <w:rPr>
          <w:rFonts w:asciiTheme="minorHAnsi" w:hAnsiTheme="minorHAnsi" w:cstheme="minorHAnsi"/>
        </w:rPr>
        <w:t>this section</w:t>
      </w:r>
      <w:r>
        <w:rPr>
          <w:rFonts w:asciiTheme="minorHAnsi" w:hAnsiTheme="minorHAnsi" w:cstheme="minorHAnsi"/>
        </w:rPr>
        <w:t xml:space="preserve"> will not have data)</w:t>
      </w:r>
    </w:p>
    <w:p w:rsidR="00F10911" w:rsidRPr="0014417F" w:rsidRDefault="00F10911" w:rsidP="00F10911">
      <w:pPr>
        <w:pStyle w:val="ListParagraph"/>
        <w:ind w:left="1080"/>
        <w:rPr>
          <w:rFonts w:asciiTheme="minorHAnsi" w:hAnsiTheme="minorHAnsi" w:cstheme="minorHAnsi"/>
        </w:rPr>
      </w:pPr>
    </w:p>
    <w:p w:rsidR="00F10911" w:rsidRDefault="00F10911" w:rsidP="000C23AF">
      <w:pPr>
        <w:pStyle w:val="Heading4"/>
      </w:pPr>
      <w:bookmarkStart w:id="37" w:name="_Toc356390551"/>
      <w:r w:rsidRPr="0014417F">
        <w:lastRenderedPageBreak/>
        <w:t>Login</w:t>
      </w:r>
      <w:bookmarkEnd w:id="37"/>
    </w:p>
    <w:p w:rsidR="003A301D" w:rsidRPr="003A301D" w:rsidRDefault="00926814" w:rsidP="003A301D">
      <w:pPr>
        <w:spacing w:before="0" w:after="20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3057099" cy="1584736"/>
            <wp:effectExtent l="0" t="0" r="0" b="0"/>
            <wp:docPr id="7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367" cy="158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11" w:rsidRPr="0014417F" w:rsidRDefault="000528EA" w:rsidP="007A1DC0">
      <w:pPr>
        <w:pStyle w:val="ListParagraph"/>
        <w:numPr>
          <w:ilvl w:val="0"/>
          <w:numId w:val="14"/>
        </w:numPr>
        <w:spacing w:before="0"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Registered User</w:t>
      </w:r>
      <w:r w:rsidR="00F10911" w:rsidRPr="0014417F">
        <w:rPr>
          <w:rFonts w:asciiTheme="minorHAnsi" w:hAnsiTheme="minorHAnsi" w:cstheme="minorHAnsi"/>
        </w:rPr>
        <w:t xml:space="preserve"> can login to the portal using his/her login id and password given during the time of registration</w:t>
      </w:r>
    </w:p>
    <w:p w:rsidR="00F10911" w:rsidRDefault="00F10911" w:rsidP="007A1DC0">
      <w:pPr>
        <w:pStyle w:val="ListParagraph"/>
        <w:numPr>
          <w:ilvl w:val="0"/>
          <w:numId w:val="14"/>
        </w:numPr>
        <w:spacing w:before="0" w:after="20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After logging in user is redirected to </w:t>
      </w:r>
      <w:r w:rsidR="009C181E">
        <w:rPr>
          <w:rFonts w:asciiTheme="minorHAnsi" w:hAnsiTheme="minorHAnsi" w:cstheme="minorHAnsi"/>
        </w:rPr>
        <w:t>search</w:t>
      </w:r>
      <w:r>
        <w:rPr>
          <w:rFonts w:asciiTheme="minorHAnsi" w:hAnsiTheme="minorHAnsi" w:cstheme="minorHAnsi"/>
        </w:rPr>
        <w:t xml:space="preserve">  page</w:t>
      </w:r>
      <w:r w:rsidRPr="0014417F">
        <w:rPr>
          <w:rFonts w:asciiTheme="minorHAnsi" w:hAnsiTheme="minorHAnsi" w:cstheme="minorHAnsi"/>
        </w:rPr>
        <w:t>, where he/she can enter travel related information and search for flights available to book tickets</w:t>
      </w:r>
    </w:p>
    <w:p w:rsidR="006D46C0" w:rsidRPr="0014417F" w:rsidRDefault="006D46C0" w:rsidP="007A1DC0">
      <w:pPr>
        <w:pStyle w:val="ListParagraph"/>
        <w:numPr>
          <w:ilvl w:val="0"/>
          <w:numId w:val="14"/>
        </w:numPr>
        <w:spacing w:before="0" w:after="20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user has access to “My Trips” section</w:t>
      </w:r>
    </w:p>
    <w:p w:rsidR="00F10911" w:rsidRPr="0014417F" w:rsidRDefault="00F10911" w:rsidP="007A1DC0">
      <w:pPr>
        <w:pStyle w:val="ListParagraph"/>
        <w:numPr>
          <w:ilvl w:val="0"/>
          <w:numId w:val="14"/>
        </w:numPr>
        <w:spacing w:before="0" w:after="20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Also can view and edit profile information</w:t>
      </w:r>
      <w:r w:rsidR="009C181E">
        <w:rPr>
          <w:rFonts w:asciiTheme="minorHAnsi" w:hAnsiTheme="minorHAnsi" w:cstheme="minorHAnsi"/>
        </w:rPr>
        <w:t>, which also holds total Happy Miles earned by the user</w:t>
      </w:r>
    </w:p>
    <w:p w:rsidR="00F10911" w:rsidRDefault="00F10911" w:rsidP="00F10911">
      <w:pPr>
        <w:pStyle w:val="ListParagraph"/>
        <w:spacing w:line="276" w:lineRule="auto"/>
        <w:rPr>
          <w:rFonts w:asciiTheme="minorHAnsi" w:hAnsiTheme="minorHAnsi" w:cstheme="minorHAnsi"/>
          <w:b/>
        </w:rPr>
      </w:pPr>
    </w:p>
    <w:p w:rsidR="00F10911" w:rsidRDefault="00F10911" w:rsidP="000C23AF">
      <w:pPr>
        <w:pStyle w:val="Heading4"/>
      </w:pPr>
      <w:bookmarkStart w:id="38" w:name="_Toc356390552"/>
      <w:r w:rsidRPr="0014417F">
        <w:t>Profile</w:t>
      </w:r>
      <w:bookmarkEnd w:id="38"/>
    </w:p>
    <w:p w:rsidR="00926814" w:rsidRPr="00926814" w:rsidRDefault="007D515E" w:rsidP="00926814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2790967" cy="1294153"/>
            <wp:effectExtent l="0" t="0" r="0" b="0"/>
            <wp:docPr id="7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967" cy="1294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Once user registers with happytrip.com, a profile is automatically created</w:t>
      </w:r>
      <w:r w:rsidR="009C181E">
        <w:rPr>
          <w:rFonts w:asciiTheme="minorHAnsi" w:hAnsiTheme="minorHAnsi" w:cstheme="minorHAnsi"/>
        </w:rPr>
        <w:t>, with basic data entered during registration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User can view </w:t>
      </w:r>
      <w:r w:rsidR="009C181E">
        <w:rPr>
          <w:rFonts w:asciiTheme="minorHAnsi" w:hAnsiTheme="minorHAnsi" w:cstheme="minorHAnsi"/>
        </w:rPr>
        <w:t xml:space="preserve">&amp; update </w:t>
      </w:r>
      <w:r w:rsidRPr="0014417F">
        <w:rPr>
          <w:rFonts w:asciiTheme="minorHAnsi" w:hAnsiTheme="minorHAnsi" w:cstheme="minorHAnsi"/>
        </w:rPr>
        <w:t>his/her profile i</w:t>
      </w:r>
      <w:r w:rsidR="009C181E">
        <w:rPr>
          <w:rFonts w:asciiTheme="minorHAnsi" w:hAnsiTheme="minorHAnsi" w:cstheme="minorHAnsi"/>
        </w:rPr>
        <w:t>nformation, upon logging into the portal</w:t>
      </w:r>
    </w:p>
    <w:p w:rsidR="00F10911" w:rsidRPr="0014417F" w:rsidRDefault="009C181E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Profile information would include</w:t>
      </w:r>
    </w:p>
    <w:p w:rsidR="009C181E" w:rsidRDefault="009C181E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Email Id [Which is also the login id, cannot be changed]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Full Name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Gender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Birth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Address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Pin Code</w:t>
      </w:r>
    </w:p>
    <w:p w:rsidR="00F10911" w:rsidRPr="0014417F" w:rsidRDefault="009C181E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Phone number</w:t>
      </w:r>
      <w:r w:rsidR="00BB3CBE">
        <w:rPr>
          <w:rFonts w:asciiTheme="minorHAnsi" w:hAnsiTheme="minorHAnsi" w:cstheme="minorHAnsi"/>
        </w:rPr>
        <w:t xml:space="preserve"> – Can be selected either Mobile/Landline</w:t>
      </w:r>
    </w:p>
    <w:p w:rsidR="00F10911" w:rsidRPr="0014417F" w:rsidRDefault="009C181E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Miles Earned </w:t>
      </w:r>
    </w:p>
    <w:p w:rsidR="00F10911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Full Name, </w:t>
      </w:r>
      <w:r w:rsidRPr="0014417F">
        <w:rPr>
          <w:rFonts w:asciiTheme="minorHAnsi" w:hAnsiTheme="minorHAnsi" w:cstheme="minorHAnsi"/>
        </w:rPr>
        <w:t>email-id</w:t>
      </w:r>
      <w:r>
        <w:rPr>
          <w:rFonts w:asciiTheme="minorHAnsi" w:hAnsiTheme="minorHAnsi" w:cstheme="minorHAnsi"/>
        </w:rPr>
        <w:t>, gender, date of birth</w:t>
      </w:r>
      <w:r w:rsidRPr="0014417F">
        <w:rPr>
          <w:rFonts w:asciiTheme="minorHAnsi" w:hAnsiTheme="minorHAnsi" w:cstheme="minorHAnsi"/>
        </w:rPr>
        <w:t xml:space="preserve"> and password is collected during registration and the rest can be added anytime by the user</w:t>
      </w:r>
    </w:p>
    <w:p w:rsidR="009C181E" w:rsidRPr="0014417F" w:rsidRDefault="009C181E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relevant information from profile is displayed during booking, prefilled in the passenger details page, only for the registered user</w:t>
      </w:r>
    </w:p>
    <w:p w:rsidR="00F10911" w:rsidRPr="00D62A7D" w:rsidRDefault="00F10911" w:rsidP="00F10911">
      <w:pPr>
        <w:rPr>
          <w:rFonts w:asciiTheme="minorHAnsi" w:hAnsiTheme="minorHAnsi" w:cstheme="minorHAnsi"/>
        </w:rPr>
      </w:pPr>
    </w:p>
    <w:p w:rsidR="00F10911" w:rsidRDefault="00F10911" w:rsidP="000C23AF">
      <w:pPr>
        <w:pStyle w:val="Heading4"/>
      </w:pPr>
      <w:bookmarkStart w:id="39" w:name="_Toc356390553"/>
      <w:r w:rsidRPr="0014417F">
        <w:lastRenderedPageBreak/>
        <w:t>Book Ticket – [Both registered and non-registered users]</w:t>
      </w:r>
      <w:bookmarkEnd w:id="39"/>
    </w:p>
    <w:p w:rsidR="004B5B0C" w:rsidRDefault="004B5B0C" w:rsidP="004B5B0C">
      <w:pPr>
        <w:spacing w:before="0" w:line="276" w:lineRule="auto"/>
        <w:rPr>
          <w:rFonts w:asciiTheme="minorHAnsi" w:hAnsiTheme="minorHAnsi" w:cstheme="minorHAnsi"/>
          <w:b/>
        </w:rPr>
      </w:pPr>
    </w:p>
    <w:p w:rsidR="004B5B0C" w:rsidRDefault="00F175BB" w:rsidP="004B5B0C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noProof/>
          <w:lang w:val="en-IN" w:eastAsia="en-IN"/>
        </w:rPr>
        <w:drawing>
          <wp:inline distT="0" distB="0" distL="0" distR="0">
            <wp:extent cx="5943600" cy="2581275"/>
            <wp:effectExtent l="19050" t="0" r="0" b="0"/>
            <wp:docPr id="16" name="Picture 5" descr="C:\Users\SONY\AppData\Local\Microsoft\Windows\Temporary Internet Files\Content.Word\Book Ticket v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AppData\Local\Microsoft\Windows\Temporary Internet Files\Content.Word\Book Ticket v2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B0C" w:rsidRDefault="004B5B0C" w:rsidP="004B5B0C">
      <w:pPr>
        <w:spacing w:before="0" w:line="276" w:lineRule="auto"/>
        <w:rPr>
          <w:rFonts w:asciiTheme="minorHAnsi" w:hAnsiTheme="minorHAnsi" w:cstheme="minorHAnsi"/>
          <w:b/>
        </w:rPr>
      </w:pPr>
    </w:p>
    <w:p w:rsidR="004B5B0C" w:rsidRDefault="004B5B0C" w:rsidP="004B5B0C">
      <w:pPr>
        <w:spacing w:before="0" w:line="276" w:lineRule="auto"/>
        <w:rPr>
          <w:rFonts w:asciiTheme="minorHAnsi" w:hAnsiTheme="minorHAnsi" w:cstheme="minorHAnsi"/>
          <w:b/>
        </w:rPr>
      </w:pPr>
    </w:p>
    <w:p w:rsidR="004B5B0C" w:rsidRDefault="004B5B0C">
      <w:pPr>
        <w:spacing w:before="0"/>
        <w:jc w:val="left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br w:type="page"/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lastRenderedPageBreak/>
        <w:t>User can book tickets on the portal with or without registration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First, user has to </w:t>
      </w:r>
      <w:r>
        <w:rPr>
          <w:rFonts w:asciiTheme="minorHAnsi" w:hAnsiTheme="minorHAnsi" w:cstheme="minorHAnsi"/>
        </w:rPr>
        <w:t>enter</w:t>
      </w:r>
      <w:r w:rsidRPr="0014417F">
        <w:rPr>
          <w:rFonts w:asciiTheme="minorHAnsi" w:hAnsiTheme="minorHAnsi" w:cstheme="minorHAnsi"/>
        </w:rPr>
        <w:t xml:space="preserve"> travel information and to </w:t>
      </w:r>
      <w:r w:rsidR="009C181E">
        <w:rPr>
          <w:rFonts w:asciiTheme="minorHAnsi" w:hAnsiTheme="minorHAnsi" w:cstheme="minorHAnsi"/>
        </w:rPr>
        <w:t>search</w:t>
      </w:r>
      <w:r w:rsidRPr="0014417F">
        <w:rPr>
          <w:rFonts w:asciiTheme="minorHAnsi" w:hAnsiTheme="minorHAnsi" w:cstheme="minorHAnsi"/>
        </w:rPr>
        <w:t xml:space="preserve"> the flights available for his/her</w:t>
      </w:r>
      <w:r w:rsidR="009C181E">
        <w:rPr>
          <w:rFonts w:asciiTheme="minorHAnsi" w:hAnsiTheme="minorHAnsi" w:cstheme="minorHAnsi"/>
        </w:rPr>
        <w:t xml:space="preserve"> search  criteria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Information to be given </w:t>
      </w:r>
      <w:r w:rsidR="009C181E">
        <w:rPr>
          <w:rFonts w:asciiTheme="minorHAnsi" w:hAnsiTheme="minorHAnsi" w:cstheme="minorHAnsi"/>
        </w:rPr>
        <w:t>on search page</w:t>
      </w:r>
    </w:p>
    <w:p w:rsidR="009C181E" w:rsidRDefault="00D1444C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Radio button for </w:t>
      </w:r>
      <w:r w:rsidR="009C181E">
        <w:rPr>
          <w:rFonts w:asciiTheme="minorHAnsi" w:hAnsiTheme="minorHAnsi" w:cstheme="minorHAnsi"/>
        </w:rPr>
        <w:t>Direction Of Travel – One Way or Return</w:t>
      </w:r>
      <w:r w:rsidR="00FE7277">
        <w:rPr>
          <w:rFonts w:asciiTheme="minorHAnsi" w:hAnsiTheme="minorHAnsi" w:cstheme="minorHAnsi"/>
        </w:rPr>
        <w:t xml:space="preserve"> – Default selection</w:t>
      </w:r>
      <w:r w:rsidR="00850B29">
        <w:rPr>
          <w:rFonts w:asciiTheme="minorHAnsi" w:hAnsiTheme="minorHAnsi" w:cstheme="minorHAnsi"/>
        </w:rPr>
        <w:t>:</w:t>
      </w:r>
      <w:r w:rsidR="00FE7277">
        <w:rPr>
          <w:rFonts w:asciiTheme="minorHAnsi" w:hAnsiTheme="minorHAnsi" w:cstheme="minorHAnsi"/>
        </w:rPr>
        <w:t xml:space="preserve"> One way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From City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To City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Travel</w:t>
      </w:r>
    </w:p>
    <w:p w:rsidR="00F10911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No Of Seats </w:t>
      </w:r>
      <w:r w:rsidR="009C181E">
        <w:rPr>
          <w:rFonts w:asciiTheme="minorHAnsi" w:hAnsiTheme="minorHAnsi" w:cstheme="minorHAnsi"/>
        </w:rPr>
        <w:t>– In terms of No. of Adults, Children &amp; Infants</w:t>
      </w:r>
      <w:r w:rsidR="00FE7277">
        <w:rPr>
          <w:rFonts w:asciiTheme="minorHAnsi" w:hAnsiTheme="minorHAnsi" w:cstheme="minorHAnsi"/>
        </w:rPr>
        <w:t xml:space="preserve"> – default selection</w:t>
      </w:r>
      <w:r w:rsidR="00850B29">
        <w:rPr>
          <w:rFonts w:asciiTheme="minorHAnsi" w:hAnsiTheme="minorHAnsi" w:cstheme="minorHAnsi"/>
        </w:rPr>
        <w:t>:</w:t>
      </w:r>
      <w:r w:rsidR="00FE7277">
        <w:rPr>
          <w:rFonts w:asciiTheme="minorHAnsi" w:hAnsiTheme="minorHAnsi" w:cstheme="minorHAnsi"/>
        </w:rPr>
        <w:t xml:space="preserve"> 1 Adult only</w:t>
      </w:r>
    </w:p>
    <w:p w:rsidR="00F10911" w:rsidRDefault="00FE7277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Class of Travel- Default Selection is “Economy”</w:t>
      </w:r>
    </w:p>
    <w:p w:rsidR="006E1966" w:rsidRPr="0014417F" w:rsidRDefault="006E1966" w:rsidP="006E1966">
      <w:pPr>
        <w:pStyle w:val="ListParagraph"/>
        <w:spacing w:before="0" w:line="276" w:lineRule="auto"/>
        <w:ind w:left="2160"/>
        <w:rPr>
          <w:rFonts w:asciiTheme="minorHAnsi" w:hAnsiTheme="minorHAnsi" w:cstheme="minorHAnsi"/>
        </w:rPr>
      </w:pPr>
    </w:p>
    <w:p w:rsidR="00FE7277" w:rsidRDefault="00FE7277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When user selects “Return” option, the system </w:t>
      </w:r>
      <w:r w:rsidR="00850B29">
        <w:rPr>
          <w:rFonts w:asciiTheme="minorHAnsi" w:hAnsiTheme="minorHAnsi" w:cstheme="minorHAnsi"/>
        </w:rPr>
        <w:t>should</w:t>
      </w:r>
      <w:r>
        <w:rPr>
          <w:rFonts w:asciiTheme="minorHAnsi" w:hAnsiTheme="minorHAnsi" w:cstheme="minorHAnsi"/>
        </w:rPr>
        <w:t xml:space="preserve"> display “Return Date” field as well</w:t>
      </w:r>
    </w:p>
    <w:p w:rsidR="00F10911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Checks should be done to ensure that the user don’t attempt to book tickets beyond 3 months from the current date.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Checks should also be done to ensure that there are seats av</w:t>
      </w:r>
      <w:r w:rsidR="00850B29">
        <w:rPr>
          <w:rFonts w:asciiTheme="minorHAnsi" w:hAnsiTheme="minorHAnsi" w:cstheme="minorHAnsi"/>
        </w:rPr>
        <w:t>ailable in the scheduled flights that match the search criteria, else user should be shown message for no results found</w:t>
      </w:r>
    </w:p>
    <w:p w:rsidR="00F10911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Checks should also be done to ensure that there are flights operating</w:t>
      </w:r>
      <w:r w:rsidR="00850B29">
        <w:rPr>
          <w:rFonts w:asciiTheme="minorHAnsi" w:hAnsiTheme="minorHAnsi" w:cstheme="minorHAnsi"/>
        </w:rPr>
        <w:t xml:space="preserve"> between from and to destinations</w:t>
      </w:r>
    </w:p>
    <w:p w:rsidR="00E837E7" w:rsidRDefault="00E837E7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a roundtrip, if there are no results found for one of the either of the legs (going &amp; coming back) of the trip, then the user should be shown message for that part of journey &amp; the other part of journey should still be available for proceeding to book</w:t>
      </w:r>
    </w:p>
    <w:p w:rsidR="007874B1" w:rsidRPr="0014417F" w:rsidRDefault="007874B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Checks should be done to ensure that only those flights that depart </w:t>
      </w:r>
      <w:proofErr w:type="spellStart"/>
      <w:r>
        <w:rPr>
          <w:rFonts w:asciiTheme="minorHAnsi" w:hAnsiTheme="minorHAnsi" w:cstheme="minorHAnsi"/>
        </w:rPr>
        <w:t>atleast</w:t>
      </w:r>
      <w:proofErr w:type="spellEnd"/>
      <w:r>
        <w:rPr>
          <w:rFonts w:asciiTheme="minorHAnsi" w:hAnsiTheme="minorHAnsi" w:cstheme="minorHAnsi"/>
        </w:rPr>
        <w:t xml:space="preserve"> 3 hours from the time of search are listed</w:t>
      </w:r>
    </w:p>
    <w:p w:rsidR="00F10911" w:rsidRPr="0014417F" w:rsidRDefault="00850B29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there are scheduled flights found for</w:t>
      </w:r>
      <w:r w:rsidR="00F10911" w:rsidRPr="0014417F">
        <w:rPr>
          <w:rFonts w:asciiTheme="minorHAnsi" w:hAnsiTheme="minorHAnsi" w:cstheme="minorHAnsi"/>
        </w:rPr>
        <w:t xml:space="preserve"> the above mentioned information, </w:t>
      </w:r>
      <w:r>
        <w:rPr>
          <w:rFonts w:asciiTheme="minorHAnsi" w:hAnsiTheme="minorHAnsi" w:cstheme="minorHAnsi"/>
        </w:rPr>
        <w:t>then all those flights  along with each one’s details should be</w:t>
      </w:r>
      <w:r w:rsidR="00F10911" w:rsidRPr="0014417F">
        <w:rPr>
          <w:rFonts w:asciiTheme="minorHAnsi" w:hAnsiTheme="minorHAnsi" w:cstheme="minorHAnsi"/>
        </w:rPr>
        <w:t xml:space="preserve"> listed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Information to be displayed </w:t>
      </w:r>
      <w:r w:rsidR="00850B29">
        <w:rPr>
          <w:rFonts w:asciiTheme="minorHAnsi" w:hAnsiTheme="minorHAnsi" w:cstheme="minorHAnsi"/>
        </w:rPr>
        <w:t xml:space="preserve">for each flight </w:t>
      </w:r>
      <w:r w:rsidRPr="0014417F">
        <w:rPr>
          <w:rFonts w:asciiTheme="minorHAnsi" w:hAnsiTheme="minorHAnsi" w:cstheme="minorHAnsi"/>
        </w:rPr>
        <w:t xml:space="preserve">would be 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From City 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To City 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Travel</w:t>
      </w:r>
    </w:p>
    <w:p w:rsidR="00F10911" w:rsidRPr="0014417F" w:rsidRDefault="0071781C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Flight Name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Airline Name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Departure Time of Flight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Arrival Time of Flight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Cost of the ticket /per person</w:t>
      </w:r>
    </w:p>
    <w:p w:rsidR="00F10911" w:rsidRPr="007874B1" w:rsidRDefault="00F10911" w:rsidP="007874B1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6E0DFD">
        <w:rPr>
          <w:rFonts w:asciiTheme="minorHAnsi" w:hAnsiTheme="minorHAnsi" w:cstheme="minorHAnsi"/>
        </w:rPr>
        <w:t xml:space="preserve">Results should be sorted in the order of price, </w:t>
      </w:r>
      <w:r w:rsidR="0016241F" w:rsidRPr="006E0DFD">
        <w:rPr>
          <w:rFonts w:asciiTheme="minorHAnsi" w:hAnsiTheme="minorHAnsi" w:cstheme="minorHAnsi"/>
        </w:rPr>
        <w:t xml:space="preserve">with Lowest price on top </w:t>
      </w:r>
      <w:r w:rsidRPr="007874B1">
        <w:rPr>
          <w:rFonts w:asciiTheme="minorHAnsi" w:hAnsiTheme="minorHAnsi" w:cstheme="minorHAnsi"/>
        </w:rPr>
        <w:t xml:space="preserve">From here user would select an appropriate flight for </w:t>
      </w:r>
      <w:r w:rsidR="0071781C" w:rsidRPr="007874B1">
        <w:rPr>
          <w:rFonts w:asciiTheme="minorHAnsi" w:hAnsiTheme="minorHAnsi" w:cstheme="minorHAnsi"/>
        </w:rPr>
        <w:t xml:space="preserve">each of direction of </w:t>
      </w:r>
      <w:r w:rsidR="0016241F">
        <w:rPr>
          <w:rFonts w:asciiTheme="minorHAnsi" w:hAnsiTheme="minorHAnsi" w:cstheme="minorHAnsi"/>
        </w:rPr>
        <w:t>his/her journey</w:t>
      </w:r>
    </w:p>
    <w:p w:rsidR="00F10911" w:rsidRPr="0014417F" w:rsidRDefault="0071781C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Upon selection, user can click “Book” button &amp; he should be navigated to next page where he</w:t>
      </w:r>
      <w:r w:rsidR="00F10911" w:rsidRPr="0014417F">
        <w:rPr>
          <w:rFonts w:asciiTheme="minorHAnsi" w:hAnsiTheme="minorHAnsi" w:cstheme="minorHAnsi"/>
        </w:rPr>
        <w:t xml:space="preserve"> would be </w:t>
      </w:r>
      <w:r>
        <w:rPr>
          <w:rFonts w:asciiTheme="minorHAnsi" w:hAnsiTheme="minorHAnsi" w:cstheme="minorHAnsi"/>
        </w:rPr>
        <w:t xml:space="preserve">able </w:t>
      </w:r>
      <w:r w:rsidR="00F10911" w:rsidRPr="0014417F">
        <w:rPr>
          <w:rFonts w:asciiTheme="minorHAnsi" w:hAnsiTheme="minorHAnsi" w:cstheme="minorHAnsi"/>
        </w:rPr>
        <w:t>to enter the below mentioned information  to book the ticket</w:t>
      </w:r>
    </w:p>
    <w:p w:rsidR="0071781C" w:rsidRDefault="0071781C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Title (</w:t>
      </w:r>
      <w:proofErr w:type="spellStart"/>
      <w:r>
        <w:rPr>
          <w:rFonts w:asciiTheme="minorHAnsi" w:hAnsiTheme="minorHAnsi" w:cstheme="minorHAnsi"/>
        </w:rPr>
        <w:t>Mr</w:t>
      </w:r>
      <w:proofErr w:type="spellEnd"/>
      <w:r>
        <w:rPr>
          <w:rFonts w:asciiTheme="minorHAnsi" w:hAnsiTheme="minorHAnsi" w:cstheme="minorHAnsi"/>
        </w:rPr>
        <w:t>, Ms)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Full Name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Gender</w:t>
      </w:r>
      <w:r w:rsidR="0071781C">
        <w:rPr>
          <w:rFonts w:asciiTheme="minorHAnsi" w:hAnsiTheme="minorHAnsi" w:cstheme="minorHAnsi"/>
        </w:rPr>
        <w:t xml:space="preserve"> (Male/Female)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Birth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Mobile No</w:t>
      </w:r>
    </w:p>
    <w:p w:rsidR="00C04F59" w:rsidRPr="00C04F59" w:rsidRDefault="0071781C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C04F59">
        <w:rPr>
          <w:rFonts w:asciiTheme="minorHAnsi" w:hAnsiTheme="minorHAnsi" w:cstheme="minorHAnsi"/>
        </w:rPr>
        <w:t>And an option to select Baggage insurance</w:t>
      </w:r>
      <w:r w:rsidR="00C04F59">
        <w:rPr>
          <w:rFonts w:asciiTheme="minorHAnsi" w:hAnsiTheme="minorHAnsi" w:cstheme="minorHAnsi"/>
        </w:rPr>
        <w:t>, which is calculated as follows</w:t>
      </w:r>
    </w:p>
    <w:p w:rsidR="00C04F59" w:rsidRPr="00963882" w:rsidRDefault="00C04F59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Baggage</w:t>
      </w:r>
      <w:r w:rsidRPr="00963882">
        <w:rPr>
          <w:rFonts w:asciiTheme="minorHAnsi" w:hAnsiTheme="minorHAnsi" w:cstheme="minorHAnsi"/>
        </w:rPr>
        <w:t xml:space="preserve"> insurance </w:t>
      </w:r>
      <w:r>
        <w:rPr>
          <w:rFonts w:asciiTheme="minorHAnsi" w:hAnsiTheme="minorHAnsi" w:cstheme="minorHAnsi"/>
        </w:rPr>
        <w:t xml:space="preserve">is calculated </w:t>
      </w:r>
      <w:r w:rsidRPr="00963882">
        <w:rPr>
          <w:rFonts w:asciiTheme="minorHAnsi" w:hAnsiTheme="minorHAnsi" w:cstheme="minorHAnsi"/>
        </w:rPr>
        <w:t>for each traveler</w:t>
      </w:r>
    </w:p>
    <w:p w:rsidR="00C04F59" w:rsidRPr="00963882" w:rsidRDefault="00C04F59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This is 5% of the booking amount for each ticket</w:t>
      </w:r>
    </w:p>
    <w:p w:rsidR="00C04F59" w:rsidRPr="00963882" w:rsidRDefault="00C04F59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The minimum fee is INR 250/- and maximum is 500/-</w:t>
      </w:r>
    </w:p>
    <w:p w:rsidR="00C04F59" w:rsidRPr="0014417F" w:rsidRDefault="00C04F59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 xml:space="preserve">This amount should be added to the </w:t>
      </w:r>
      <w:r>
        <w:rPr>
          <w:rFonts w:asciiTheme="minorHAnsi" w:hAnsiTheme="minorHAnsi" w:cstheme="minorHAnsi"/>
        </w:rPr>
        <w:t xml:space="preserve">total ticket price </w:t>
      </w:r>
    </w:p>
    <w:p w:rsidR="00F10911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If</w:t>
      </w:r>
      <w:r w:rsidR="00F35AB6">
        <w:rPr>
          <w:rFonts w:asciiTheme="minorHAnsi" w:hAnsiTheme="minorHAnsi" w:cstheme="minorHAnsi"/>
        </w:rPr>
        <w:t xml:space="preserve"> registered</w:t>
      </w:r>
      <w:r w:rsidRPr="0014417F">
        <w:rPr>
          <w:rFonts w:asciiTheme="minorHAnsi" w:hAnsiTheme="minorHAnsi" w:cstheme="minorHAnsi"/>
        </w:rPr>
        <w:t xml:space="preserve"> user has logged in, then </w:t>
      </w:r>
      <w:r w:rsidR="00F35AB6">
        <w:rPr>
          <w:rFonts w:asciiTheme="minorHAnsi" w:hAnsiTheme="minorHAnsi" w:cstheme="minorHAnsi"/>
        </w:rPr>
        <w:t xml:space="preserve">the application should </w:t>
      </w:r>
      <w:proofErr w:type="spellStart"/>
      <w:r w:rsidR="00F35AB6">
        <w:rPr>
          <w:rFonts w:asciiTheme="minorHAnsi" w:hAnsiTheme="minorHAnsi" w:cstheme="minorHAnsi"/>
        </w:rPr>
        <w:t>prefill</w:t>
      </w:r>
      <w:proofErr w:type="spellEnd"/>
      <w:r w:rsidRPr="0014417F">
        <w:rPr>
          <w:rFonts w:asciiTheme="minorHAnsi" w:hAnsiTheme="minorHAnsi" w:cstheme="minorHAnsi"/>
        </w:rPr>
        <w:t xml:space="preserve"> all these details fro</w:t>
      </w:r>
      <w:r w:rsidR="00F35AB6">
        <w:rPr>
          <w:rFonts w:asciiTheme="minorHAnsi" w:hAnsiTheme="minorHAnsi" w:cstheme="minorHAnsi"/>
        </w:rPr>
        <w:t>m his/her profile</w:t>
      </w:r>
      <w:r w:rsidR="000F1BA0">
        <w:rPr>
          <w:rFonts w:asciiTheme="minorHAnsi" w:hAnsiTheme="minorHAnsi" w:cstheme="minorHAnsi"/>
        </w:rPr>
        <w:t xml:space="preserve">. </w:t>
      </w:r>
    </w:p>
    <w:p w:rsidR="000F1BA0" w:rsidRPr="0014417F" w:rsidRDefault="000F1BA0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Registered user can edit/update the prefilled information on the page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User must enter the details of additional passengers who will be travelling along. For each additional passenger, the following details must be provided.</w:t>
      </w:r>
    </w:p>
    <w:p w:rsidR="000A7A78" w:rsidRDefault="000A7A78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Title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Name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Gender</w:t>
      </w:r>
    </w:p>
    <w:p w:rsidR="00F10911" w:rsidRPr="0014417F" w:rsidRDefault="00F1091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birth</w:t>
      </w:r>
    </w:p>
    <w:p w:rsidR="00F10911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All fields mentioned above would be mandatory</w:t>
      </w:r>
      <w:r w:rsidR="000A7A78">
        <w:rPr>
          <w:rFonts w:asciiTheme="minorHAnsi" w:hAnsiTheme="minorHAnsi" w:cstheme="minorHAnsi"/>
        </w:rPr>
        <w:t xml:space="preserve"> &amp; Baggage insurance is one option, which is applicable for all travelers</w:t>
      </w:r>
    </w:p>
    <w:p w:rsidR="00F10911" w:rsidRPr="0014417F" w:rsidRDefault="00F1091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After entering all the information, a confirmation screen should be provided where user is shown all the details regarding the ticket to be booked</w:t>
      </w:r>
    </w:p>
    <w:p w:rsidR="00C04F59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Full Name</w:t>
      </w:r>
      <w:r>
        <w:rPr>
          <w:rFonts w:asciiTheme="minorHAnsi" w:hAnsiTheme="minorHAnsi" w:cstheme="minorHAnsi"/>
        </w:rPr>
        <w:t xml:space="preserve"> – First passenger’s name for guest user transaction &amp; Registered user’s name for registered user</w:t>
      </w:r>
    </w:p>
    <w:p w:rsidR="00C04F59" w:rsidRPr="0014417F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Birth</w:t>
      </w:r>
    </w:p>
    <w:p w:rsidR="00C04F59" w:rsidRPr="0014417F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Date Of booking</w:t>
      </w:r>
    </w:p>
    <w:p w:rsidR="00C04F59" w:rsidRPr="0014417F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Departure Time of Flight</w:t>
      </w:r>
    </w:p>
    <w:p w:rsidR="00C04F59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Flight Name</w:t>
      </w:r>
    </w:p>
    <w:p w:rsidR="00C04F59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Class of Seat</w:t>
      </w:r>
    </w:p>
    <w:p w:rsidR="00C04F59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Route</w:t>
      </w:r>
    </w:p>
    <w:p w:rsidR="00F10911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Of Passengers</w:t>
      </w:r>
    </w:p>
    <w:p w:rsidR="00C04F59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Total Insurance Amount</w:t>
      </w:r>
    </w:p>
    <w:p w:rsidR="00C04F59" w:rsidRPr="00C04F59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Price of tickets</w:t>
      </w:r>
    </w:p>
    <w:p w:rsidR="00F10911" w:rsidRPr="0014417F" w:rsidRDefault="00C04F59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Total Price of the booking, including insurance</w:t>
      </w:r>
    </w:p>
    <w:p w:rsidR="00F10911" w:rsidRPr="009B4AF9" w:rsidRDefault="00F31185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the user confirms these details, he should be proceeded towards</w:t>
      </w:r>
      <w:r w:rsidR="00F10911" w:rsidRPr="0014417F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the page to </w:t>
      </w:r>
      <w:r w:rsidR="00CE0721">
        <w:rPr>
          <w:rFonts w:asciiTheme="minorHAnsi" w:hAnsiTheme="minorHAnsi" w:cstheme="minorHAnsi"/>
        </w:rPr>
        <w:t>A</w:t>
      </w:r>
      <w:r w:rsidR="00F10911" w:rsidRPr="0014417F">
        <w:rPr>
          <w:rFonts w:asciiTheme="minorHAnsi" w:hAnsiTheme="minorHAnsi" w:cstheme="minorHAnsi"/>
        </w:rPr>
        <w:t>ccept payment from the user</w:t>
      </w:r>
    </w:p>
    <w:p w:rsidR="00963882" w:rsidRPr="00963882" w:rsidRDefault="00963882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 xml:space="preserve">Payment is made via a payment gateway, which would be </w:t>
      </w:r>
      <w:r w:rsidR="00F31185">
        <w:rPr>
          <w:rFonts w:asciiTheme="minorHAnsi" w:hAnsiTheme="minorHAnsi" w:cstheme="minorHAnsi"/>
        </w:rPr>
        <w:t>hosted on a separate</w:t>
      </w:r>
      <w:r w:rsidRPr="00963882">
        <w:rPr>
          <w:rFonts w:asciiTheme="minorHAnsi" w:hAnsiTheme="minorHAnsi" w:cstheme="minorHAnsi"/>
        </w:rPr>
        <w:t xml:space="preserve"> environment</w:t>
      </w:r>
      <w:r w:rsidR="00F31185">
        <w:rPr>
          <w:rFonts w:asciiTheme="minorHAnsi" w:hAnsiTheme="minorHAnsi" w:cstheme="minorHAnsi"/>
        </w:rPr>
        <w:t xml:space="preserve"> &amp; </w:t>
      </w:r>
      <w:proofErr w:type="spellStart"/>
      <w:r w:rsidR="00F31185">
        <w:rPr>
          <w:rFonts w:asciiTheme="minorHAnsi" w:hAnsiTheme="minorHAnsi" w:cstheme="minorHAnsi"/>
        </w:rPr>
        <w:t>HappyTrip</w:t>
      </w:r>
      <w:proofErr w:type="spellEnd"/>
      <w:r w:rsidR="00F31185">
        <w:rPr>
          <w:rFonts w:asciiTheme="minorHAnsi" w:hAnsiTheme="minorHAnsi" w:cstheme="minorHAnsi"/>
        </w:rPr>
        <w:t xml:space="preserve"> is integrated with it to validate the user details</w:t>
      </w:r>
    </w:p>
    <w:p w:rsidR="00963882" w:rsidRPr="00963882" w:rsidRDefault="00963882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 xml:space="preserve">In this </w:t>
      </w:r>
      <w:r w:rsidR="00F31185">
        <w:rPr>
          <w:rFonts w:asciiTheme="minorHAnsi" w:hAnsiTheme="minorHAnsi" w:cstheme="minorHAnsi"/>
        </w:rPr>
        <w:t>page</w:t>
      </w:r>
      <w:r w:rsidRPr="00963882">
        <w:rPr>
          <w:rFonts w:asciiTheme="minorHAnsi" w:hAnsiTheme="minorHAnsi" w:cstheme="minorHAnsi"/>
        </w:rPr>
        <w:t>, user has to enter the payment related information like</w:t>
      </w:r>
    </w:p>
    <w:p w:rsidR="00963882" w:rsidRDefault="0096388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Credit Card No</w:t>
      </w:r>
      <w:r w:rsidR="00F31185">
        <w:rPr>
          <w:rFonts w:asciiTheme="minorHAnsi" w:hAnsiTheme="minorHAnsi" w:cstheme="minorHAnsi"/>
        </w:rPr>
        <w:t xml:space="preserve"> – 16 digit number</w:t>
      </w:r>
    </w:p>
    <w:p w:rsidR="00F31185" w:rsidRDefault="00F31185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F31185">
        <w:rPr>
          <w:rFonts w:asciiTheme="minorHAnsi" w:hAnsiTheme="minorHAnsi" w:cstheme="minorHAnsi"/>
        </w:rPr>
        <w:t>CVV No – 3 digit number</w:t>
      </w:r>
    </w:p>
    <w:p w:rsidR="002F7341" w:rsidRDefault="002F734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Credit Card Type (Visa/MasterCard)</w:t>
      </w:r>
    </w:p>
    <w:p w:rsidR="00F31185" w:rsidRPr="00963882" w:rsidRDefault="00F31185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Card Holder Name</w:t>
      </w:r>
    </w:p>
    <w:p w:rsidR="00963882" w:rsidRPr="00963882" w:rsidRDefault="0096388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Expiry Date – Month and Year</w:t>
      </w:r>
    </w:p>
    <w:p w:rsidR="00963882" w:rsidRDefault="0096388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 xml:space="preserve">Total Amount </w:t>
      </w:r>
      <w:r w:rsidR="00F31185">
        <w:rPr>
          <w:rFonts w:asciiTheme="minorHAnsi" w:hAnsiTheme="minorHAnsi" w:cstheme="minorHAnsi"/>
        </w:rPr>
        <w:t xml:space="preserve">to be debited </w:t>
      </w:r>
      <w:r w:rsidRPr="00963882">
        <w:rPr>
          <w:rFonts w:asciiTheme="minorHAnsi" w:hAnsiTheme="minorHAnsi" w:cstheme="minorHAnsi"/>
        </w:rPr>
        <w:t>should be displayed</w:t>
      </w:r>
    </w:p>
    <w:p w:rsidR="002F7341" w:rsidRDefault="002F734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 xml:space="preserve">If </w:t>
      </w:r>
      <w:r>
        <w:rPr>
          <w:rFonts w:asciiTheme="minorHAnsi" w:hAnsiTheme="minorHAnsi" w:cstheme="minorHAnsi"/>
        </w:rPr>
        <w:t>payment process fails</w:t>
      </w:r>
      <w:r w:rsidRPr="00963882">
        <w:rPr>
          <w:rFonts w:asciiTheme="minorHAnsi" w:hAnsiTheme="minorHAnsi" w:cstheme="minorHAnsi"/>
        </w:rPr>
        <w:t>, user has to be informed about the same and should be asked to retry the booking</w:t>
      </w:r>
    </w:p>
    <w:p w:rsidR="00963882" w:rsidRDefault="002F7341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If </w:t>
      </w:r>
      <w:r w:rsidR="00963882" w:rsidRPr="00963882">
        <w:rPr>
          <w:rFonts w:asciiTheme="minorHAnsi" w:hAnsiTheme="minorHAnsi" w:cstheme="minorHAnsi"/>
        </w:rPr>
        <w:t xml:space="preserve">payment is </w:t>
      </w:r>
      <w:r>
        <w:rPr>
          <w:rFonts w:asciiTheme="minorHAnsi" w:hAnsiTheme="minorHAnsi" w:cstheme="minorHAnsi"/>
        </w:rPr>
        <w:t xml:space="preserve">successful, </w:t>
      </w:r>
      <w:r w:rsidR="00963882" w:rsidRPr="00963882">
        <w:rPr>
          <w:rFonts w:asciiTheme="minorHAnsi" w:hAnsiTheme="minorHAnsi" w:cstheme="minorHAnsi"/>
        </w:rPr>
        <w:t xml:space="preserve">a unique booking no is generated and displayed to the user along with </w:t>
      </w:r>
      <w:r>
        <w:rPr>
          <w:rFonts w:asciiTheme="minorHAnsi" w:hAnsiTheme="minorHAnsi" w:cstheme="minorHAnsi"/>
        </w:rPr>
        <w:t xml:space="preserve">detailed </w:t>
      </w:r>
      <w:r w:rsidR="00963882" w:rsidRPr="00963882">
        <w:rPr>
          <w:rFonts w:asciiTheme="minorHAnsi" w:hAnsiTheme="minorHAnsi" w:cstheme="minorHAnsi"/>
        </w:rPr>
        <w:t>travel information</w:t>
      </w:r>
      <w:r>
        <w:rPr>
          <w:rFonts w:asciiTheme="minorHAnsi" w:hAnsiTheme="minorHAnsi" w:cstheme="minorHAnsi"/>
        </w:rPr>
        <w:t xml:space="preserve"> as below:</w:t>
      </w:r>
    </w:p>
    <w:p w:rsidR="002F7341" w:rsidRDefault="002F734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Full Name – Same as mentioned above, while booking confirmation</w:t>
      </w:r>
    </w:p>
    <w:p w:rsidR="002F7341" w:rsidRDefault="002F734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Date of Birth</w:t>
      </w:r>
    </w:p>
    <w:p w:rsidR="002F7341" w:rsidRDefault="002F7341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Date of booking</w:t>
      </w:r>
    </w:p>
    <w:p w:rsidR="002F7341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Booking Reference No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Date of Travel</w:t>
      </w:r>
    </w:p>
    <w:p w:rsidR="00360380" w:rsidRPr="0014417F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Departure Time of Flight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Flight Name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Class of Seat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Route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No Of Passengers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Total Insurance Amount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Happy Miles Earned </w:t>
      </w:r>
    </w:p>
    <w:p w:rsidR="00360380" w:rsidRPr="00C04F59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Price of tickets</w:t>
      </w:r>
    </w:p>
    <w:p w:rsid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360380">
        <w:rPr>
          <w:rFonts w:asciiTheme="minorHAnsi" w:hAnsiTheme="minorHAnsi" w:cstheme="minorHAnsi"/>
        </w:rPr>
        <w:t>A list of passengers, with the following information displayed row-wise for each traveler in this booking</w:t>
      </w:r>
    </w:p>
    <w:p w:rsidR="00360380" w:rsidRDefault="00360380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Title</w:t>
      </w:r>
    </w:p>
    <w:p w:rsidR="00360380" w:rsidRDefault="00360380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Name</w:t>
      </w:r>
    </w:p>
    <w:p w:rsidR="00360380" w:rsidRDefault="00360380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Gender</w:t>
      </w:r>
    </w:p>
    <w:p w:rsidR="00360380" w:rsidRDefault="00360380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Date of Birth</w:t>
      </w:r>
    </w:p>
    <w:p w:rsidR="00360380" w:rsidRPr="00360380" w:rsidRDefault="00360380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360380">
        <w:rPr>
          <w:rFonts w:asciiTheme="minorHAnsi" w:hAnsiTheme="minorHAnsi" w:cstheme="minorHAnsi"/>
        </w:rPr>
        <w:t>Total Price of the booking, including insurance</w:t>
      </w:r>
    </w:p>
    <w:p w:rsidR="00963882" w:rsidRPr="00360380" w:rsidRDefault="00963882" w:rsidP="00360380">
      <w:pPr>
        <w:spacing w:before="0" w:line="276" w:lineRule="auto"/>
        <w:ind w:left="1980"/>
        <w:rPr>
          <w:rFonts w:asciiTheme="minorHAnsi" w:hAnsiTheme="minorHAnsi" w:cstheme="minorHAnsi"/>
        </w:rPr>
      </w:pPr>
    </w:p>
    <w:p w:rsidR="00963882" w:rsidRDefault="00360380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</w:t>
      </w:r>
      <w:r w:rsidR="00963882" w:rsidRPr="00963882">
        <w:rPr>
          <w:rFonts w:asciiTheme="minorHAnsi" w:hAnsiTheme="minorHAnsi" w:cstheme="minorHAnsi"/>
        </w:rPr>
        <w:t xml:space="preserve">Data </w:t>
      </w:r>
      <w:r>
        <w:rPr>
          <w:rFonts w:asciiTheme="minorHAnsi" w:hAnsiTheme="minorHAnsi" w:cstheme="minorHAnsi"/>
        </w:rPr>
        <w:t>of successful transaction should be</w:t>
      </w:r>
      <w:r w:rsidR="00963882" w:rsidRPr="00963882">
        <w:rPr>
          <w:rFonts w:asciiTheme="minorHAnsi" w:hAnsiTheme="minorHAnsi" w:cstheme="minorHAnsi"/>
        </w:rPr>
        <w:t xml:space="preserve"> stored for </w:t>
      </w:r>
      <w:r>
        <w:rPr>
          <w:rFonts w:asciiTheme="minorHAnsi" w:hAnsiTheme="minorHAnsi" w:cstheme="minorHAnsi"/>
        </w:rPr>
        <w:t xml:space="preserve">the </w:t>
      </w:r>
      <w:r w:rsidR="00963882" w:rsidRPr="00963882">
        <w:rPr>
          <w:rFonts w:asciiTheme="minorHAnsi" w:hAnsiTheme="minorHAnsi" w:cstheme="minorHAnsi"/>
        </w:rPr>
        <w:t xml:space="preserve">booking </w:t>
      </w:r>
      <w:r w:rsidR="00BF44A0">
        <w:rPr>
          <w:rFonts w:asciiTheme="minorHAnsi" w:hAnsiTheme="minorHAnsi" w:cstheme="minorHAnsi"/>
        </w:rPr>
        <w:t>&amp; it is reflected in the My Trips section as well</w:t>
      </w:r>
    </w:p>
    <w:p w:rsidR="00D573F5" w:rsidRDefault="00BF44A0" w:rsidP="00D573F5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a return journey, two reference numbers will be generated &amp; my trips will show two separate entries for the same, wherein each will have their status managed separately.</w:t>
      </w:r>
    </w:p>
    <w:p w:rsidR="00963882" w:rsidRPr="00963882" w:rsidRDefault="00360380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Only a registered user</w:t>
      </w:r>
      <w:r w:rsidR="00963882" w:rsidRPr="00963882">
        <w:rPr>
          <w:rFonts w:asciiTheme="minorHAnsi" w:hAnsiTheme="minorHAnsi" w:cstheme="minorHAnsi"/>
        </w:rPr>
        <w:t xml:space="preserve"> is eligible for Happy Miles based on the</w:t>
      </w:r>
      <w:r>
        <w:rPr>
          <w:rFonts w:asciiTheme="minorHAnsi" w:hAnsiTheme="minorHAnsi" w:cstheme="minorHAnsi"/>
        </w:rPr>
        <w:t xml:space="preserve"> business rules defined by</w:t>
      </w:r>
      <w:r w:rsidR="00963882" w:rsidRPr="00963882">
        <w:rPr>
          <w:rFonts w:asciiTheme="minorHAnsi" w:hAnsiTheme="minorHAnsi" w:cstheme="minorHAnsi"/>
        </w:rPr>
        <w:t xml:space="preserve"> Happy Miles Program</w:t>
      </w:r>
    </w:p>
    <w:p w:rsidR="00360380" w:rsidRDefault="00360380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Happy Miles are not calculated for guest user, so their E-Ticket will display it as Zero</w:t>
      </w:r>
    </w:p>
    <w:p w:rsidR="00360380" w:rsidRDefault="00360380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any airline that is not listed in </w:t>
      </w:r>
      <w:proofErr w:type="spellStart"/>
      <w:r>
        <w:rPr>
          <w:rFonts w:asciiTheme="minorHAnsi" w:hAnsiTheme="minorHAnsi" w:cstheme="minorHAnsi"/>
        </w:rPr>
        <w:t>HappyMiles</w:t>
      </w:r>
      <w:proofErr w:type="spellEnd"/>
      <w:r>
        <w:rPr>
          <w:rFonts w:asciiTheme="minorHAnsi" w:hAnsiTheme="minorHAnsi" w:cstheme="minorHAnsi"/>
        </w:rPr>
        <w:t xml:space="preserve"> program, </w:t>
      </w:r>
      <w:proofErr w:type="spellStart"/>
      <w:r>
        <w:rPr>
          <w:rFonts w:asciiTheme="minorHAnsi" w:hAnsiTheme="minorHAnsi" w:cstheme="minorHAnsi"/>
        </w:rPr>
        <w:t>HappyMiles</w:t>
      </w:r>
      <w:proofErr w:type="spellEnd"/>
      <w:r>
        <w:rPr>
          <w:rFonts w:asciiTheme="minorHAnsi" w:hAnsiTheme="minorHAnsi" w:cstheme="minorHAnsi"/>
        </w:rPr>
        <w:t xml:space="preserve"> earned for the transaction will be Zero</w:t>
      </w:r>
    </w:p>
    <w:p w:rsidR="00963882" w:rsidRPr="00963882" w:rsidRDefault="00963882" w:rsidP="007A1DC0">
      <w:pPr>
        <w:pStyle w:val="ListParagraph"/>
        <w:numPr>
          <w:ilvl w:val="1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The Happy Miles Application will compute the number of Happy Miles</w:t>
      </w:r>
      <w:r w:rsidR="00360380">
        <w:rPr>
          <w:rFonts w:asciiTheme="minorHAnsi" w:hAnsiTheme="minorHAnsi" w:cstheme="minorHAnsi"/>
        </w:rPr>
        <w:t xml:space="preserve"> and this varies for each airline</w:t>
      </w:r>
    </w:p>
    <w:p w:rsidR="00963882" w:rsidRPr="00963882" w:rsidRDefault="0096388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The Happy Miles</w:t>
      </w:r>
      <w:r w:rsidR="000601CF">
        <w:rPr>
          <w:rFonts w:asciiTheme="minorHAnsi" w:hAnsiTheme="minorHAnsi" w:cstheme="minorHAnsi"/>
        </w:rPr>
        <w:t xml:space="preserve"> calculation rules for each airline depends on the following </w:t>
      </w:r>
      <w:r w:rsidR="005A6905">
        <w:rPr>
          <w:rFonts w:asciiTheme="minorHAnsi" w:hAnsiTheme="minorHAnsi" w:cstheme="minorHAnsi"/>
        </w:rPr>
        <w:t>factors:</w:t>
      </w:r>
    </w:p>
    <w:p w:rsidR="00963882" w:rsidRPr="00963882" w:rsidRDefault="00963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Minimum Booking value</w:t>
      </w:r>
    </w:p>
    <w:p w:rsidR="00963882" w:rsidRPr="00963882" w:rsidRDefault="00963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Miles per rupee</w:t>
      </w:r>
      <w:r w:rsidR="005A6905">
        <w:rPr>
          <w:rFonts w:asciiTheme="minorHAnsi" w:hAnsiTheme="minorHAnsi" w:cstheme="minorHAnsi"/>
        </w:rPr>
        <w:t xml:space="preserve"> spent</w:t>
      </w:r>
    </w:p>
    <w:p w:rsidR="00963882" w:rsidRDefault="00963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963882">
        <w:rPr>
          <w:rFonts w:asciiTheme="minorHAnsi" w:hAnsiTheme="minorHAnsi" w:cstheme="minorHAnsi"/>
        </w:rPr>
        <w:t>Base exempted amount</w:t>
      </w:r>
    </w:p>
    <w:p w:rsidR="005A6905" w:rsidRDefault="005A6905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HappyMiles</w:t>
      </w:r>
      <w:proofErr w:type="spellEnd"/>
      <w:r>
        <w:rPr>
          <w:rFonts w:asciiTheme="minorHAnsi" w:hAnsiTheme="minorHAnsi" w:cstheme="minorHAnsi"/>
        </w:rPr>
        <w:t xml:space="preserve"> calculation is done as per the formula </w:t>
      </w:r>
    </w:p>
    <w:p w:rsidR="005A6905" w:rsidRDefault="005A6905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Total Booking amount &gt; Minimum Booking amount specified for the airline, then</w:t>
      </w:r>
    </w:p>
    <w:p w:rsidR="005A6905" w:rsidRDefault="005A6905" w:rsidP="007A1DC0">
      <w:pPr>
        <w:pStyle w:val="ListParagraph"/>
        <w:numPr>
          <w:ilvl w:val="4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(Booking Value – Base Exempted amount) * Miles per rupee spent</w:t>
      </w:r>
    </w:p>
    <w:p w:rsidR="005A6905" w:rsidRDefault="005A6905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Else, </w:t>
      </w:r>
      <w:proofErr w:type="spellStart"/>
      <w:r>
        <w:rPr>
          <w:rFonts w:asciiTheme="minorHAnsi" w:hAnsiTheme="minorHAnsi" w:cstheme="minorHAnsi"/>
        </w:rPr>
        <w:t>HappyMiles</w:t>
      </w:r>
      <w:proofErr w:type="spellEnd"/>
      <w:r>
        <w:rPr>
          <w:rFonts w:asciiTheme="minorHAnsi" w:hAnsiTheme="minorHAnsi" w:cstheme="minorHAnsi"/>
        </w:rPr>
        <w:t xml:space="preserve"> earned are Zero</w:t>
      </w:r>
    </w:p>
    <w:p w:rsidR="00E14882" w:rsidRDefault="005A6905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example, if t</w:t>
      </w:r>
      <w:r w:rsidR="00E14882">
        <w:rPr>
          <w:rFonts w:asciiTheme="minorHAnsi" w:hAnsiTheme="minorHAnsi" w:cstheme="minorHAnsi"/>
        </w:rPr>
        <w:t>he rules for calculating miles for Jet Airways</w:t>
      </w:r>
      <w:r w:rsidR="001B4CD2">
        <w:rPr>
          <w:rFonts w:asciiTheme="minorHAnsi" w:hAnsiTheme="minorHAnsi" w:cstheme="minorHAnsi"/>
        </w:rPr>
        <w:t xml:space="preserve"> is</w:t>
      </w:r>
      <w:r w:rsidR="00E14882">
        <w:rPr>
          <w:rFonts w:asciiTheme="minorHAnsi" w:hAnsiTheme="minorHAnsi" w:cstheme="minorHAnsi"/>
        </w:rPr>
        <w:t>:</w:t>
      </w:r>
    </w:p>
    <w:p w:rsidR="00E14882" w:rsidRDefault="00E14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Minimum booking value is Rs10000/-</w:t>
      </w:r>
    </w:p>
    <w:p w:rsidR="00E14882" w:rsidRDefault="00E14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2 (Two) </w:t>
      </w:r>
      <w:r w:rsidR="002F18AC">
        <w:rPr>
          <w:rFonts w:asciiTheme="minorHAnsi" w:hAnsiTheme="minorHAnsi" w:cstheme="minorHAnsi"/>
        </w:rPr>
        <w:t xml:space="preserve">Miles </w:t>
      </w:r>
      <w:r>
        <w:rPr>
          <w:rFonts w:asciiTheme="minorHAnsi" w:hAnsiTheme="minorHAnsi" w:cstheme="minorHAnsi"/>
        </w:rPr>
        <w:t xml:space="preserve"> for every rupee </w:t>
      </w:r>
    </w:p>
    <w:p w:rsidR="00E14882" w:rsidRDefault="00E14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Base exempted amount is  Rs.5000/-</w:t>
      </w:r>
    </w:p>
    <w:p w:rsidR="005A6905" w:rsidRDefault="005A6905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Then the miles earned for a transaction of Rs</w:t>
      </w:r>
      <w:r w:rsidR="001B4CD2">
        <w:rPr>
          <w:rFonts w:asciiTheme="minorHAnsi" w:hAnsiTheme="minorHAnsi" w:cstheme="minorHAnsi"/>
        </w:rPr>
        <w:t xml:space="preserve"> 10000 will be 10000 </w:t>
      </w:r>
      <w:proofErr w:type="spellStart"/>
      <w:r w:rsidR="001B4CD2">
        <w:rPr>
          <w:rFonts w:asciiTheme="minorHAnsi" w:hAnsiTheme="minorHAnsi" w:cstheme="minorHAnsi"/>
        </w:rPr>
        <w:t>HappyMiles</w:t>
      </w:r>
      <w:proofErr w:type="spellEnd"/>
    </w:p>
    <w:p w:rsidR="00E14882" w:rsidRDefault="001B4CD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For example, if t</w:t>
      </w:r>
      <w:r w:rsidR="00E14882">
        <w:rPr>
          <w:rFonts w:asciiTheme="minorHAnsi" w:hAnsiTheme="minorHAnsi" w:cstheme="minorHAnsi"/>
        </w:rPr>
        <w:t xml:space="preserve">he rules for calculating miles are  for </w:t>
      </w:r>
      <w:r>
        <w:rPr>
          <w:rFonts w:asciiTheme="minorHAnsi" w:hAnsiTheme="minorHAnsi" w:cstheme="minorHAnsi"/>
        </w:rPr>
        <w:t>Kingfisher is:</w:t>
      </w:r>
    </w:p>
    <w:p w:rsidR="00E14882" w:rsidRDefault="00E14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Minimum booking value is Rs.5000/-</w:t>
      </w:r>
    </w:p>
    <w:p w:rsidR="00E14882" w:rsidRDefault="002F18AC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One Mile per</w:t>
      </w:r>
      <w:r w:rsidR="00E14882">
        <w:rPr>
          <w:rFonts w:asciiTheme="minorHAnsi" w:hAnsiTheme="minorHAnsi" w:cstheme="minorHAnsi"/>
        </w:rPr>
        <w:t xml:space="preserve"> for every rupee </w:t>
      </w:r>
    </w:p>
    <w:p w:rsidR="002F18AC" w:rsidRDefault="00E1488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 w:rsidRPr="001B4CD2">
        <w:rPr>
          <w:rFonts w:asciiTheme="minorHAnsi" w:hAnsiTheme="minorHAnsi" w:cstheme="minorHAnsi"/>
        </w:rPr>
        <w:t>Base exempted amount is  Rs.1000/-</w:t>
      </w:r>
    </w:p>
    <w:p w:rsidR="001B4CD2" w:rsidRDefault="001B4CD2" w:rsidP="007A1DC0">
      <w:pPr>
        <w:pStyle w:val="ListParagraph"/>
        <w:numPr>
          <w:ilvl w:val="3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Then the miles earned for a transaction of Rs 10000 will be 9000</w:t>
      </w:r>
    </w:p>
    <w:p w:rsidR="001B4CD2" w:rsidRPr="001B4CD2" w:rsidRDefault="001B4CD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participating airlines &amp; their business rules will be provided during deployment</w:t>
      </w:r>
    </w:p>
    <w:p w:rsidR="00E14882" w:rsidRPr="00E14882" w:rsidRDefault="00E14882" w:rsidP="00E14882">
      <w:pPr>
        <w:pStyle w:val="ListParagraph"/>
        <w:spacing w:before="0" w:line="276" w:lineRule="auto"/>
        <w:ind w:left="2880"/>
        <w:rPr>
          <w:rFonts w:asciiTheme="minorHAnsi" w:hAnsiTheme="minorHAnsi" w:cstheme="minorHAnsi"/>
        </w:rPr>
      </w:pPr>
    </w:p>
    <w:p w:rsidR="0071760C" w:rsidRDefault="0071760C" w:rsidP="0071760C">
      <w:pPr>
        <w:pStyle w:val="ListParagraph"/>
        <w:spacing w:before="0" w:line="276" w:lineRule="auto"/>
        <w:ind w:left="1440"/>
        <w:rPr>
          <w:rFonts w:asciiTheme="minorHAnsi" w:hAnsiTheme="minorHAnsi" w:cstheme="minorHAnsi"/>
        </w:rPr>
      </w:pPr>
    </w:p>
    <w:p w:rsidR="0071760C" w:rsidRPr="0071760C" w:rsidRDefault="0071760C" w:rsidP="000C23AF">
      <w:pPr>
        <w:pStyle w:val="Heading4"/>
      </w:pPr>
      <w:bookmarkStart w:id="40" w:name="_Toc356390554"/>
      <w:r w:rsidRPr="0071760C">
        <w:t>Cancellation</w:t>
      </w:r>
      <w:bookmarkEnd w:id="40"/>
    </w:p>
    <w:p w:rsidR="0071760C" w:rsidRPr="0071760C" w:rsidRDefault="0071760C" w:rsidP="0071760C">
      <w:pPr>
        <w:spacing w:before="0" w:line="276" w:lineRule="auto"/>
        <w:rPr>
          <w:rFonts w:asciiTheme="minorHAnsi" w:hAnsiTheme="minorHAnsi" w:cstheme="minorHAnsi"/>
          <w:b/>
        </w:rPr>
      </w:pPr>
    </w:p>
    <w:p w:rsidR="0071760C" w:rsidRPr="0071760C" w:rsidRDefault="00513176" w:rsidP="0071760C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</w:r>
      <w:r w:rsidRPr="00513176">
        <w:rPr>
          <w:rFonts w:asciiTheme="minorHAnsi" w:hAnsiTheme="minorHAnsi" w:cstheme="minorHAnsi"/>
          <w:b/>
          <w:noProof/>
          <w:lang w:val="en-IN" w:eastAsia="en-IN"/>
        </w:rPr>
        <w:pict>
          <v:group id="Canvas 24" o:spid="_x0000_s1026" editas="canvas" style="width:354.1pt;height:74.15pt;mso-position-horizontal-relative:char;mso-position-vertical-relative:line" coordsize="44970,9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width:44970;height:9417;visibility:visible">
              <v:fill o:detectmouseclick="t"/>
              <v:path o:connecttype="none"/>
            </v:shape>
            <v:oval id="Oval 26" o:spid="_x0000_s1028" style="position:absolute;left:3492;top:3054;width:997;height:9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7rXcEA&#10;AADbAAAADwAAAGRycy9kb3ducmV2LnhtbERPz2vCMBS+C/4P4Q12m2kn6KhGGW4yZXiwzvujebbV&#10;5qUkWa3/vTkIHj++3/NlbxrRkfO1ZQXpKAFBXFhdc6ng77B++wDhA7LGxjIpuJGH5WI4mGOm7ZX3&#10;1OWhFDGEfYYKqhDaTEpfVGTQj2xLHLmTdQZDhK6U2uE1hptGvifJRBqsOTZU2NKqouKS/xsF47Q7&#10;Hy/r7+nY/eZ8SH/Op932S6nXl/5zBiJQH57ih3ujFUzj+vgl/gC5u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BO613BAAAA2wAAAA8AAAAAAAAAAAAAAAAAmAIAAGRycy9kb3du&#10;cmV2LnhtbFBLBQYAAAAABAAEAPUAAACGAwAAAAA=&#10;" fillcolor="#ffffb9" strokecolor="maroon" strokeweight="28e-5mm"/>
            <v:line id="Line 27" o:spid="_x0000_s1029" style="position:absolute;visibility:visible" from="3994,4114" to="4000,5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2JaA8MAAADbAAAADwAAAGRycy9kb3ducmV2LnhtbESPQWvCQBSE7wX/w/KEXopu9GAluopI&#10;lUIPUvUHPLPPJJp9m+6uSfrvXUHwOMzMN8x82ZlKNOR8aVnBaJiAIM6sLjlXcDxsBlMQPiBrrCyT&#10;gn/ysFz03uaYatvyLzX7kIsIYZ+igiKEOpXSZwUZ9ENbE0fvbJ3BEKXLpXbYRrip5DhJJtJgyXGh&#10;wJrWBWXX/c0oyC+OPxIz+do29no6nX+a1v7tlHrvd6sZiEBdeIWf7W+t4HMEjy/xB8jF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NiWgPDAAAA2wAAAA8AAAAAAAAAAAAA&#10;AAAAoQIAAGRycy9kb3ducmV2LnhtbFBLBQYAAAAABAAEAPkAAACRAwAAAAA=&#10;" strokecolor="maroon" strokeweight="28e-5mm"/>
            <v:line id="Line 28" o:spid="_x0000_s1030" style="position:absolute;visibility:visible" from="3429,4489" to="4616,4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7DEdMMAAADbAAAADwAAAGRycy9kb3ducmV2LnhtbESPQWvCQBSE7wX/w/IEL0U3erASXUWk&#10;itCDVP0Bz+wziWbfprtrkv57t1DwOMzMN8xi1ZlKNOR8aVnBeJSAIM6sLjlXcD5thzMQPiBrrCyT&#10;gl/ysFr23haYatvyNzXHkIsIYZ+igiKEOpXSZwUZ9CNbE0fvap3BEKXLpXbYRrip5CRJptJgyXGh&#10;wJo2BWX348MoyG+O3xMz/dw19n65XL+a1v4clBr0u/UcRKAuvML/7b1W8DGBvy/xB8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OwxHTDAAAA2wAAAA8AAAAAAAAAAAAA&#10;AAAAoQIAAGRycy9kb3ducmV2LnhtbFBLBQYAAAAABAAEAPkAAACRAwAAAAA=&#10;" strokecolor="maroon" strokeweight="28e-5mm"/>
            <v:line id="Line 29" o:spid="_x0000_s1031" style="position:absolute;flip:x;visibility:visible" from="3244,5175" to="3994,6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1yVtMMAAADbAAAADwAAAGRycy9kb3ducmV2LnhtbESPT4vCMBTE7wt+h/AEb2uqlVWqUURW&#10;2Nti/XN+NM+m2LyUJmvrfvqNIOxxmJnfMKtNb2txp9ZXjhVMxgkI4sLpiksFp+P+fQHCB2SNtWNS&#10;8CAPm/XgbYWZdh0f6J6HUkQI+wwVmBCaTEpfGLLox64hjt7VtRZDlG0pdYtdhNtaTpPkQ1qsOC4Y&#10;bGhnqLjlP1bBzJlHep5+8zz//L2c0rJrLsdOqdGw3y5BBOrDf/jV/tIK5ik8v8QfIN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dclbTDAAAA2wAAAA8AAAAAAAAAAAAA&#10;AAAAoQIAAGRycy9kb3ducmV2LnhtbFBLBQYAAAAABAAEAPkAAACRAwAAAAA=&#10;" strokecolor="maroon" strokeweight="28e-5mm"/>
            <v:line id="Line 30" o:spid="_x0000_s1032" style="position:absolute;visibility:visible" from="3994,5175" to="4800,6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IXy8MAAADbAAAADwAAAGRycy9kb3ducmV2LnhtbESPQWvCQBSE7wX/w/KEXopu9GAluoqI&#10;SqGHUvUHPLPPJJp9G3fXJP33XUHwOMzMN8x82ZlKNOR8aVnBaJiAIM6sLjlXcDxsB1MQPiBrrCyT&#10;gj/ysFz03uaYatvyLzX7kIsIYZ+igiKEOpXSZwUZ9ENbE0fvbJ3BEKXLpXbYRrip5DhJJtJgyXGh&#10;wJrWBWXX/d0oyC+OPxIz2ewaez2dzt9Na28/Sr33u9UMRKAuvMLP9pdWMP2Ex5f4A+Ti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SF8vDAAAA2wAAAA8AAAAAAAAAAAAA&#10;AAAAoQIAAGRycy9kb3ducmV2LnhtbFBLBQYAAAAABAAEAPkAAACRAwAAAAA=&#10;" strokecolor="maroon" strokeweight="28e-5mm"/>
            <v:rect id="Rectangle 31" o:spid="_x0000_s1033" style="position:absolute;left:2559;top:6610;width:4597;height:1733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qPA74A&#10;AADbAAAADwAAAGRycy9kb3ducmV2LnhtbERPy4rCMBTdC/5DuAPuNB0XUjpGGQYKHXFj9QMuze2D&#10;SW5KEm3n781CcHk47/1xtkY8yIfBsYLPTQaCuHF64E7B7VqucxAhIms0jknBPwU4HpaLPRbaTXyh&#10;Rx07kUI4FKigj3EspAxNTxbDxo3EiWudtxgT9J3UHqcUbo3cZtlOWhw4NfQ40k9PzV99twrktS6n&#10;vDY+c6dteza/1aUlp9TqY/7+AhFpjm/xy11pBXkam76kHyAPT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JKjwO+AAAA2wAAAA8AAAAAAAAAAAAAAAAAmAIAAGRycy9kb3ducmV2&#10;LnhtbFBLBQYAAAAABAAEAPUAAACDAwAAAAA=&#10;" filled="f" stroked="f">
              <v:textbox style="mso-fit-shape-to-text:t" inset="0,0,0,0">
                <w:txbxContent>
                  <w:p w:rsidR="00594567" w:rsidRDefault="00594567" w:rsidP="0071760C">
                    <w:proofErr w:type="spellStart"/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6"/>
                        <w:szCs w:val="16"/>
                      </w:rPr>
                      <w:t>Reg</w:t>
                    </w:r>
                    <w:proofErr w:type="spellEnd"/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6"/>
                        <w:szCs w:val="16"/>
                      </w:rPr>
                      <w:t xml:space="preserve"> User</w:t>
                    </w:r>
                  </w:p>
                </w:txbxContent>
              </v:textbox>
            </v:rect>
            <v:line id="Line 32" o:spid="_x0000_s1034" style="position:absolute;flip:y;visibility:visible" from="6800,4241" to="9982,4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HSecMAAADbAAAADwAAAGRycy9kb3ducmV2LnhtbESPQWvCQBSE70L/w/IKvemmKlajqxRp&#10;wVsxsZ4f2Wc2mH0bsquJ/fVdQfA4zMw3zGrT21pcqfWVYwXvowQEceF0xaWCQ/49nIPwAVlj7ZgU&#10;3MjDZv0yWGGqXcd7umahFBHCPkUFJoQmldIXhiz6kWuIo3dyrcUQZVtK3WIX4baW4ySZSYsVxwWD&#10;DW0NFefsYhVMnblNfsc//JF9/R0Pk7Jrjnmn1Ntr/7kEEagPz/CjvdMK5gu4f4k/QK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Nh0nnDAAAA2wAAAA8AAAAAAAAAAAAA&#10;AAAAoQIAAGRycy9kb3ducmV2LnhtbFBLBQYAAAAABAAEAPkAAACRAwAAAAA=&#10;" strokecolor="maroon" strokeweight="28e-5mm"/>
            <v:oval id="Oval 33" o:spid="_x0000_s1035" style="position:absolute;left:9982;top:1498;width:12973;height:26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QiK8MA&#10;AADcAAAADwAAAGRycy9kb3ducmV2LnhtbERPTWvCQBC9F/oflin0ppsotCW6imilleKhUe9Ddkyi&#10;2dmwu43x37uC0Ns83udM571pREfO15YVpMMEBHFhdc2lgv1uPfgA4QOyxsYyKbiSh/ns+WmKmbYX&#10;/qUuD6WIIewzVFCF0GZS+qIig35oW+LIHa0zGCJ0pdQOLzHcNHKUJG/SYM2xocKWlhUV5/zPKBin&#10;3elwXn++j91Pzrv063TcblZKvb70iwmIQH34Fz/c3zrOT0ZwfyZeIG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FQiK8MAAADcAAAADwAAAAAAAAAAAAAAAACYAgAAZHJzL2Rv&#10;d25yZXYueG1sUEsFBgAAAAAEAAQA9QAAAIgDAAAAAA==&#10;" fillcolor="#ffffb9" strokecolor="maroon" strokeweight="28e-5mm"/>
            <v:rect id="Rectangle 34" o:spid="_x0000_s1036" style="position:absolute;left:12719;top:1816;width:6921;height:1733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57b8A&#10;AADcAAAADwAAAGRycy9kb3ducmV2LnhtbERP22oCMRB9F/oPYQp9cxOliKxGKYKgpS+ufsCwmb3Q&#10;ZLIk0d3+fVMo+DaHc53tfnJWPCjE3rOGRaFAENfe9NxquF2P8zWImJANWs+k4Yci7Hcvsy2Wxo98&#10;oUeVWpFDOJaooUtpKKWMdUcOY+EH4sw1PjhMGYZWmoBjDndWLpVaSYc954YOBzp0VH9Xd6dBXqvj&#10;uK5sUP5z2XzZ8+nSkNf67XX62IBINKWn+N99Mnm+eoe/Z/IFcvc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ILntvwAAANwAAAAPAAAAAAAAAAAAAAAAAJgCAABkcnMvZG93bnJl&#10;di54bWxQSwUGAAAAAAQABAD1AAAAhAMAAAAA&#10;" filled="f" stroked="f">
              <v:textbox style="mso-fit-shape-to-text:t" inset="0,0,0,0">
                <w:txbxContent>
                  <w:p w:rsidR="00594567" w:rsidRDefault="00594567" w:rsidP="0071760C"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6"/>
                        <w:szCs w:val="16"/>
                      </w:rPr>
                      <w:t>Cancel flights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71760C" w:rsidRPr="0071760C" w:rsidRDefault="0071760C" w:rsidP="0071760C">
      <w:pPr>
        <w:spacing w:before="0" w:line="276" w:lineRule="auto"/>
        <w:rPr>
          <w:rFonts w:asciiTheme="minorHAnsi" w:hAnsiTheme="minorHAnsi" w:cstheme="minorHAnsi"/>
          <w:b/>
        </w:rPr>
      </w:pPr>
    </w:p>
    <w:p w:rsidR="001B4CD2" w:rsidRDefault="001B4CD2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Only, a registered user can cancel an upcoming journey from his booking history (“My Trips” section)</w:t>
      </w:r>
    </w:p>
    <w:p w:rsidR="001B4CD2" w:rsidRDefault="0071760C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B4CD2">
        <w:rPr>
          <w:rFonts w:asciiTheme="minorHAnsi" w:hAnsiTheme="minorHAnsi" w:cstheme="minorHAnsi"/>
        </w:rPr>
        <w:t xml:space="preserve">A flight can </w:t>
      </w:r>
      <w:r w:rsidR="001B4CD2" w:rsidRPr="001B4CD2">
        <w:rPr>
          <w:rFonts w:asciiTheme="minorHAnsi" w:hAnsiTheme="minorHAnsi" w:cstheme="minorHAnsi"/>
        </w:rPr>
        <w:t xml:space="preserve">only </w:t>
      </w:r>
      <w:r w:rsidRPr="001B4CD2">
        <w:rPr>
          <w:rFonts w:asciiTheme="minorHAnsi" w:hAnsiTheme="minorHAnsi" w:cstheme="minorHAnsi"/>
        </w:rPr>
        <w:t xml:space="preserve">be canceled </w:t>
      </w:r>
      <w:r w:rsidR="001B4CD2" w:rsidRPr="001B4CD2">
        <w:rPr>
          <w:rFonts w:asciiTheme="minorHAnsi" w:hAnsiTheme="minorHAnsi" w:cstheme="minorHAnsi"/>
        </w:rPr>
        <w:t xml:space="preserve">if </w:t>
      </w:r>
      <w:r w:rsidR="001B4CD2">
        <w:rPr>
          <w:rFonts w:asciiTheme="minorHAnsi" w:hAnsiTheme="minorHAnsi" w:cstheme="minorHAnsi"/>
        </w:rPr>
        <w:t xml:space="preserve">at the cancellation time, </w:t>
      </w:r>
      <w:r w:rsidR="001B4CD2" w:rsidRPr="001B4CD2">
        <w:rPr>
          <w:rFonts w:asciiTheme="minorHAnsi" w:hAnsiTheme="minorHAnsi" w:cstheme="minorHAnsi"/>
        </w:rPr>
        <w:t xml:space="preserve">the time remaining for its departure is </w:t>
      </w:r>
      <w:proofErr w:type="spellStart"/>
      <w:r w:rsidR="001B4CD2" w:rsidRPr="001B4CD2">
        <w:rPr>
          <w:rFonts w:asciiTheme="minorHAnsi" w:hAnsiTheme="minorHAnsi" w:cstheme="minorHAnsi"/>
        </w:rPr>
        <w:t>atleast</w:t>
      </w:r>
      <w:proofErr w:type="spellEnd"/>
      <w:r w:rsidR="001B4CD2">
        <w:rPr>
          <w:rFonts w:asciiTheme="minorHAnsi" w:hAnsiTheme="minorHAnsi" w:cstheme="minorHAnsi"/>
        </w:rPr>
        <w:t xml:space="preserve"> 3 hours, else this option will not be available for the </w:t>
      </w:r>
      <w:r w:rsidR="00BD55AE">
        <w:rPr>
          <w:rFonts w:asciiTheme="minorHAnsi" w:hAnsiTheme="minorHAnsi" w:cstheme="minorHAnsi"/>
        </w:rPr>
        <w:t>cancellation</w:t>
      </w:r>
    </w:p>
    <w:p w:rsidR="0071760C" w:rsidRDefault="0071760C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B4CD2">
        <w:rPr>
          <w:rFonts w:asciiTheme="minorHAnsi" w:hAnsiTheme="minorHAnsi" w:cstheme="minorHAnsi"/>
        </w:rPr>
        <w:t xml:space="preserve">A cancelation fee of INR 750/- is charged for each passenger </w:t>
      </w:r>
      <w:r w:rsidR="000D75BC">
        <w:rPr>
          <w:rFonts w:asciiTheme="minorHAnsi" w:hAnsiTheme="minorHAnsi" w:cstheme="minorHAnsi"/>
        </w:rPr>
        <w:t xml:space="preserve">per </w:t>
      </w:r>
      <w:r w:rsidRPr="001B4CD2">
        <w:rPr>
          <w:rFonts w:asciiTheme="minorHAnsi" w:hAnsiTheme="minorHAnsi" w:cstheme="minorHAnsi"/>
        </w:rPr>
        <w:t>ticket</w:t>
      </w:r>
      <w:r w:rsidR="007011A8" w:rsidRPr="001B4CD2">
        <w:rPr>
          <w:rFonts w:asciiTheme="minorHAnsi" w:hAnsiTheme="minorHAnsi" w:cstheme="minorHAnsi"/>
        </w:rPr>
        <w:t xml:space="preserve"> </w:t>
      </w:r>
      <w:r w:rsidR="00B744F9">
        <w:rPr>
          <w:rFonts w:asciiTheme="minorHAnsi" w:hAnsiTheme="minorHAnsi" w:cstheme="minorHAnsi"/>
        </w:rPr>
        <w:t>(</w:t>
      </w:r>
      <w:r w:rsidR="007011A8" w:rsidRPr="001B4CD2">
        <w:rPr>
          <w:rFonts w:asciiTheme="minorHAnsi" w:hAnsiTheme="minorHAnsi" w:cstheme="minorHAnsi"/>
        </w:rPr>
        <w:t>irrespective of the class</w:t>
      </w:r>
      <w:r w:rsidR="00B744F9">
        <w:rPr>
          <w:rFonts w:asciiTheme="minorHAnsi" w:hAnsiTheme="minorHAnsi" w:cstheme="minorHAnsi"/>
        </w:rPr>
        <w:t>), in the booking transaction being cancelled</w:t>
      </w:r>
      <w:r w:rsidR="000D75BC">
        <w:rPr>
          <w:rFonts w:asciiTheme="minorHAnsi" w:hAnsiTheme="minorHAnsi" w:cstheme="minorHAnsi"/>
        </w:rPr>
        <w:t>. So for a return journey, where onward &amp; return are treated separately in My Trips, the cancellation charges will also be applicable to them separately and not as one transaction.</w:t>
      </w:r>
    </w:p>
    <w:p w:rsidR="00A94623" w:rsidRPr="001B4CD2" w:rsidRDefault="00A94623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If the booking amount is less than or equal to Rs 750, nothing should be refunded back</w:t>
      </w:r>
    </w:p>
    <w:p w:rsidR="0071760C" w:rsidRPr="0071760C" w:rsidRDefault="00B744F9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Baggage </w:t>
      </w:r>
      <w:r w:rsidR="0071760C" w:rsidRPr="0071760C">
        <w:rPr>
          <w:rFonts w:asciiTheme="minorHAnsi" w:hAnsiTheme="minorHAnsi" w:cstheme="minorHAnsi"/>
        </w:rPr>
        <w:t xml:space="preserve">Insurance </w:t>
      </w:r>
      <w:r>
        <w:rPr>
          <w:rFonts w:asciiTheme="minorHAnsi" w:hAnsiTheme="minorHAnsi" w:cstheme="minorHAnsi"/>
        </w:rPr>
        <w:t xml:space="preserve">charged in the booking, </w:t>
      </w:r>
      <w:r w:rsidR="0071760C" w:rsidRPr="0071760C">
        <w:rPr>
          <w:rFonts w:asciiTheme="minorHAnsi" w:hAnsiTheme="minorHAnsi" w:cstheme="minorHAnsi"/>
        </w:rPr>
        <w:t>is non-refundable</w:t>
      </w:r>
      <w:r w:rsidR="006E5749">
        <w:rPr>
          <w:rFonts w:asciiTheme="minorHAnsi" w:hAnsiTheme="minorHAnsi" w:cstheme="minorHAnsi"/>
        </w:rPr>
        <w:t>, hence it will be forfeited for each passenger</w:t>
      </w:r>
    </w:p>
    <w:p w:rsidR="002E63F5" w:rsidRDefault="002E63F5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user confirms cancellation of the booking, he should get a cancellation process success message on the next page, with the amount refunded for the transaction.</w:t>
      </w:r>
    </w:p>
    <w:p w:rsidR="0071760C" w:rsidRDefault="0071760C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71760C">
        <w:rPr>
          <w:rFonts w:asciiTheme="minorHAnsi" w:hAnsiTheme="minorHAnsi" w:cstheme="minorHAnsi"/>
        </w:rPr>
        <w:t xml:space="preserve">Happy Miles </w:t>
      </w:r>
      <w:r w:rsidR="002E63F5">
        <w:rPr>
          <w:rFonts w:asciiTheme="minorHAnsi" w:hAnsiTheme="minorHAnsi" w:cstheme="minorHAnsi"/>
        </w:rPr>
        <w:t xml:space="preserve">associated with the cancelled transaction </w:t>
      </w:r>
      <w:r w:rsidRPr="0071760C">
        <w:rPr>
          <w:rFonts w:asciiTheme="minorHAnsi" w:hAnsiTheme="minorHAnsi" w:cstheme="minorHAnsi"/>
        </w:rPr>
        <w:t>should be reversed</w:t>
      </w:r>
      <w:r w:rsidR="002E63F5">
        <w:rPr>
          <w:rFonts w:asciiTheme="minorHAnsi" w:hAnsiTheme="minorHAnsi" w:cstheme="minorHAnsi"/>
        </w:rPr>
        <w:t xml:space="preserve"> in the user’s account</w:t>
      </w:r>
    </w:p>
    <w:p w:rsidR="00CE0721" w:rsidRPr="0071760C" w:rsidRDefault="002E63F5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Refund p</w:t>
      </w:r>
      <w:r w:rsidR="00CE0721">
        <w:rPr>
          <w:rFonts w:asciiTheme="minorHAnsi" w:hAnsiTheme="minorHAnsi" w:cstheme="minorHAnsi"/>
        </w:rPr>
        <w:t>ayment is credited back into the Credit card (used while booking) account of the user</w:t>
      </w:r>
      <w:r w:rsidR="00A13BF4">
        <w:rPr>
          <w:rFonts w:asciiTheme="minorHAnsi" w:hAnsiTheme="minorHAnsi" w:cstheme="minorHAnsi"/>
        </w:rPr>
        <w:t xml:space="preserve"> and can only be tracked by making bookings subsequently with the refunded amount added to account balance</w:t>
      </w:r>
      <w:r w:rsidR="00CE0721">
        <w:rPr>
          <w:rFonts w:asciiTheme="minorHAnsi" w:hAnsiTheme="minorHAnsi" w:cstheme="minorHAnsi"/>
        </w:rPr>
        <w:t>.</w:t>
      </w:r>
    </w:p>
    <w:p w:rsidR="0071760C" w:rsidRPr="0071760C" w:rsidRDefault="0071760C" w:rsidP="0071760C">
      <w:pPr>
        <w:pStyle w:val="ListParagraph"/>
        <w:spacing w:before="0" w:line="276" w:lineRule="auto"/>
        <w:ind w:left="1440"/>
        <w:rPr>
          <w:rFonts w:asciiTheme="minorHAnsi" w:hAnsiTheme="minorHAnsi" w:cstheme="minorHAnsi"/>
        </w:rPr>
      </w:pPr>
    </w:p>
    <w:p w:rsidR="0071760C" w:rsidRPr="0071760C" w:rsidRDefault="002E63F5" w:rsidP="000C23AF">
      <w:pPr>
        <w:pStyle w:val="Heading4"/>
      </w:pPr>
      <w:bookmarkStart w:id="41" w:name="_Toc356390555"/>
      <w:r>
        <w:t>My Trips (</w:t>
      </w:r>
      <w:r w:rsidR="0071760C" w:rsidRPr="0071760C">
        <w:t>Booking History</w:t>
      </w:r>
      <w:r>
        <w:t>)</w:t>
      </w:r>
      <w:bookmarkEnd w:id="41"/>
    </w:p>
    <w:p w:rsidR="0071760C" w:rsidRPr="0071760C" w:rsidRDefault="0071760C" w:rsidP="0071760C">
      <w:pPr>
        <w:spacing w:before="0" w:line="276" w:lineRule="auto"/>
        <w:rPr>
          <w:rFonts w:asciiTheme="minorHAnsi" w:hAnsiTheme="minorHAnsi" w:cstheme="minorHAnsi"/>
          <w:b/>
        </w:rPr>
      </w:pPr>
    </w:p>
    <w:p w:rsidR="0071760C" w:rsidRPr="0071760C" w:rsidRDefault="00513176" w:rsidP="0071760C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</w:r>
      <w:r w:rsidRPr="00513176">
        <w:rPr>
          <w:rFonts w:asciiTheme="minorHAnsi" w:hAnsiTheme="minorHAnsi" w:cstheme="minorHAnsi"/>
          <w:b/>
          <w:noProof/>
          <w:lang w:val="en-IN" w:eastAsia="en-IN"/>
        </w:rPr>
        <w:pict>
          <v:group id="Canvas 13" o:spid="_x0000_s1037" editas="canvas" style="width:354.1pt;height:74.15pt;mso-position-horizontal-relative:char;mso-position-vertical-relative:line" coordsize="44970,9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">
            <v:shape id="_x0000_s1038" type="#_x0000_t75" style="position:absolute;width:44970;height:9417;visibility:visible">
              <v:fill o:detectmouseclick="t"/>
              <v:path o:connecttype="none"/>
            </v:shape>
            <v:oval id="Oval 15" o:spid="_x0000_s1039" style="position:absolute;left:3492;top:3054;width:997;height:9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vIRsEA&#10;AADbAAAADwAAAGRycy9kb3ducmV2LnhtbERPy2rCQBTdC/7DcAvudBKFWqKjFB+0RbporPtL5ppE&#10;M3fCzBjTv+8sBJeH816ue9OIjpyvLStIJwkI4sLqmksFv8f9+A2ED8gaG8uk4I88rFfDwRIzbe/8&#10;Q10eShFD2GeooAqhzaT0RUUG/cS2xJE7W2cwROhKqR3eY7hp5DRJXqXBmmNDhS1tKiqu+c0omKXd&#10;5XTd7+Yzd8j5mH5czt9fW6VGL/37AkSgPjzFD/enVjCNY+OX+APk6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2LyEbBAAAA2wAAAA8AAAAAAAAAAAAAAAAAmAIAAGRycy9kb3du&#10;cmV2LnhtbFBLBQYAAAAABAAEAPUAAACGAwAAAAA=&#10;" fillcolor="#ffffb9" strokecolor="maroon" strokeweight="28e-5mm"/>
            <v:line id="Line 16" o:spid="_x0000_s1040" style="position:absolute;visibility:visible" from="3994,4114" to="4000,51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d5GMMAAADbAAAADwAAAGRycy9kb3ducmV2LnhtbESPQWvCQBSE7wX/w/IEL0U3epAaXUWk&#10;itCDVP0Bz+wziWbfprtrkv57t1DwOMzMN8xi1ZlKNOR8aVnBeJSAIM6sLjlXcD5thx8gfEDWWFkm&#10;Bb/kYbXsvS0w1bblb2qOIRcRwj5FBUUIdSqlzwoy6Ee2Jo7e1TqDIUqXS+2wjXBTyUmSTKXBkuNC&#10;gTVtCsrux4dRkN8cvydm+rlr7P1yuX41rf05KDXod+s5iEBdeIX/23utYDKDvy/xB8jl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6neRjDAAAA2wAAAA8AAAAAAAAAAAAA&#10;AAAAoQIAAGRycy9kb3ducmV2LnhtbFBLBQYAAAAABAAEAPkAAACRAwAAAAA=&#10;" strokecolor="maroon" strokeweight="28e-5mm"/>
            <v:line id="Line 17" o:spid="_x0000_s1041" style="position:absolute;visibility:visible" from="3429,4489" to="4616,44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kRGWMAAAADbAAAADwAAAGRycy9kb3ducmV2LnhtbERPy4rCMBTdC/5DuIIbGVMdEOkYZRAV&#10;wcXg4wOuzbXt2NzUJLb17yeLAZeH816sOlOJhpwvLSuYjBMQxJnVJecKLuftxxyED8gaK8uk4EUe&#10;Vst+b4Gpti0fqTmFXMQQ9ikqKEKoUyl9VpBBP7Y1ceRu1hkMEbpcaodtDDeVnCbJTBosOTYUWNO6&#10;oOx+ehoF+a/jUWJmm11j79fr7dC09vGj1HDQfX+BCNSFt/jfvdcKPuP6+CX+ALn8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pERljAAAAA2wAAAA8AAAAAAAAAAAAAAAAA&#10;oQIAAGRycy9kb3ducmV2LnhtbFBLBQYAAAAABAAEAPkAAACOAwAAAAA=&#10;" strokecolor="maroon" strokeweight="28e-5mm"/>
            <v:line id="Line 18" o:spid="_x0000_s1042" style="position:absolute;flip:x;visibility:visible" from="3244,5175" to="3994,6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qgXmMMAAADbAAAADwAAAGRycy9kb3ducmV2LnhtbESPQWvCQBSE7wX/w/IEb3WjKVpSVxFR&#10;8FaaqOdH9jUbmn0bsquJ/vpuoeBxmJlvmNVmsI24Uedrxwpm0wQEcel0zZWCU3F4fQfhA7LGxjEp&#10;uJOHzXr0ssJMu56/6JaHSkQI+wwVmBDaTEpfGrLop64ljt636yyGKLtK6g77CLeNnCfJQlqsOS4Y&#10;bGlnqPzJr1bBmzP39Dz/5GW+f1xOadW3l6JXajIeth8gAg3hGf5vH7WCdAZ/X+IPk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6oF5jDAAAA2wAAAA8AAAAAAAAAAAAA&#10;AAAAoQIAAGRycy9kb3ducmV2LnhtbFBLBQYAAAAABAAEAPkAAACRAwAAAAA=&#10;" strokecolor="maroon" strokeweight="28e-5mm"/>
            <v:line id="Line 19" o:spid="_x0000_s1043" style="position:absolute;visibility:visible" from="3994,5175" to="4800,62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sxvRsQAAADbAAAADwAAAGRycy9kb3ducmV2LnhtbESP0WrCQBRE34X+w3ILvkjdtEgoqZsg&#10;pS2CD0XtB1yz1ySavZvubpP4925B8HGYmTPMshhNK3pyvrGs4HmegCAurW64UvCz/3x6BeEDssbW&#10;Mim4kIcif5gsMdN24C31u1CJCGGfoYI6hC6T0pc1GfRz2xFH72idwRClq6R2OES4aeVLkqTSYMNx&#10;ocaO3msqz7s/o6A6OZ4lJv346u35cDhu+sH+fis1fRxXbyACjeEevrXXWkG6gP8v8QfI/Ao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zG9GxAAAANsAAAAPAAAAAAAAAAAA&#10;AAAAAKECAABkcnMvZG93bnJldi54bWxQSwUGAAAAAAQABAD5AAAAkgMAAAAA&#10;" strokecolor="maroon" strokeweight="28e-5mm"/>
            <v:rect id="Rectangle 20" o:spid="_x0000_s1044" style="position:absolute;left:2559;top:6610;width:4299;height:1733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fGZ8AA&#10;AADbAAAADwAAAGRycy9kb3ducmV2LnhtbESPzYoCMRCE7wu+Q2jB25pRUGQ0igiCK14cfYBm0vOD&#10;SWdIojP79kZY2GNRVV9Rm91gjXiRD61jBbNpBoK4dLrlWsH9dvxegQgRWaNxTAp+KcBuO/raYK5d&#10;z1d6FbEWCcIhRwVNjF0uZSgbshimriNOXuW8xZikr6X22Ce4NXKeZUtpseW00GBHh4bKR/G0CuSt&#10;OParwvjMnefVxfycrhU5pSbjYb8GEWmI/+G/9kkrWC7g8yX9AL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EfGZ8AAAADbAAAADwAAAAAAAAAAAAAAAACYAgAAZHJzL2Rvd25y&#10;ZXYueG1sUEsFBgAAAAAEAAQA9QAAAIUDAAAAAA==&#10;" filled="f" stroked="f">
              <v:textbox style="mso-fit-shape-to-text:t" inset="0,0,0,0">
                <w:txbxContent>
                  <w:p w:rsidR="00594567" w:rsidRDefault="00594567" w:rsidP="0071760C">
                    <w:proofErr w:type="spellStart"/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6"/>
                        <w:szCs w:val="16"/>
                      </w:rPr>
                      <w:t>RegUser</w:t>
                    </w:r>
                    <w:proofErr w:type="spellEnd"/>
                  </w:p>
                </w:txbxContent>
              </v:textbox>
            </v:rect>
            <v:line id="Line 21" o:spid="_x0000_s1045" style="position:absolute;flip:y;visibility:visible" from="6800,4241" to="9982,49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vKg8cMAAADbAAAADwAAAGRycy9kb3ducmV2LnhtbESPQWvCQBSE70L/w/IK3nRTlVhSVynS&#10;gjcxUc+P7Gs2NPs2ZFcT++u7guBxmJlvmNVmsI24UudrxwrepgkI4tLpmisFx+J78g7CB2SNjWNS&#10;cCMPm/XLaIWZdj0f6JqHSkQI+wwVmBDaTEpfGrLop64ljt6P6yyGKLtK6g77CLeNnCVJKi3WHBcM&#10;trQ1VP7mF6tg4cxtfprteZl//Z2P86pvz0Wv1Ph1+PwAEWgIz/CjvdMK0hTuX+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LyoPHDAAAA2wAAAA8AAAAAAAAAAAAA&#10;AAAAoQIAAGRycy9kb3ducmV2LnhtbFBLBQYAAAAABAAEAPkAAACRAwAAAAA=&#10;" strokecolor="maroon" strokeweight="28e-5mm"/>
            <v:oval id="Oval 22" o:spid="_x0000_s1046" style="position:absolute;left:9982;top:1498;width:15259;height:299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7l9MQA&#10;AADbAAAADwAAAGRycy9kb3ducmV2LnhtbESPQWvCQBSE74X+h+UJ3nSTClqiq0irWCk9NNb7I/tM&#10;otm3YXeN6b93C0KPw8x8wyxWvWlER87XlhWk4wQEcWF1zaWCn8N29ArCB2SNjWVS8EseVsvnpwVm&#10;2t74m7o8lCJC2GeooAqhzaT0RUUG/di2xNE7WWcwROlKqR3eItw08iVJptJgzXGhwpbeKiou+dUo&#10;mKTd+XjZbmYT95nzId2dT1/7d6WGg349BxGoD//hR/tDK5jO4O9L/AFye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p+5fTEAAAA2wAAAA8AAAAAAAAAAAAAAAAAmAIAAGRycy9k&#10;b3ducmV2LnhtbFBLBQYAAAAABAAEAPUAAACJAwAAAAA=&#10;" fillcolor="#ffffb9" strokecolor="maroon" strokeweight="28e-5mm"/>
            <v:rect id="Rectangle 23" o:spid="_x0000_s1047" style="position:absolute;left:12052;top:1816;width:11798;height:173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TZs8EA&#10;AADbAAAADwAAAGRycy9kb3ducmV2LnhtbERPTYvCMBC9C/6HMAteZE31IFobZRGEPSwsVg/ubWjG&#10;ptpMShNt3V9vDoLHx/vONr2txZ1aXzlWMJ0kIIgLpysuFRwPu88FCB+QNdaOScGDPGzWw0GGqXYd&#10;7+meh1LEEPYpKjAhNKmUvjBk0U9cQxy5s2sthgjbUuoWuxhuazlLkrm0WHFsMNjQ1lBxzW9Wwe73&#10;VBH/y/14uejcpZj95eanUWr00X+tQATqw1v8cn9rBfM4Nn6JP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Nk2bPBAAAA2wAAAA8AAAAAAAAAAAAAAAAAmAIAAGRycy9kb3du&#10;cmV2LnhtbFBLBQYAAAAABAAEAPUAAACGAwAAAAA=&#10;" filled="f" stroked="f">
              <v:textbox style="mso-fit-shape-to-text:t" inset="0,0,0,0">
                <w:txbxContent>
                  <w:p w:rsidR="00594567" w:rsidRDefault="00594567" w:rsidP="0071760C"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6"/>
                        <w:szCs w:val="16"/>
                      </w:rPr>
                      <w:t>View Booking History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71760C" w:rsidRPr="0071760C" w:rsidRDefault="0071760C" w:rsidP="0071760C">
      <w:pPr>
        <w:pStyle w:val="ListParagraph"/>
        <w:spacing w:before="0" w:line="276" w:lineRule="auto"/>
        <w:ind w:left="1440"/>
        <w:rPr>
          <w:rFonts w:asciiTheme="minorHAnsi" w:hAnsiTheme="minorHAnsi" w:cstheme="minorHAnsi"/>
          <w:b/>
        </w:rPr>
      </w:pPr>
    </w:p>
    <w:p w:rsidR="0071760C" w:rsidRPr="00375150" w:rsidRDefault="0071760C" w:rsidP="007D0097">
      <w:pPr>
        <w:pStyle w:val="ListParagraph"/>
        <w:numPr>
          <w:ilvl w:val="0"/>
          <w:numId w:val="23"/>
        </w:numPr>
        <w:spacing w:before="0" w:line="276" w:lineRule="auto"/>
        <w:rPr>
          <w:rFonts w:asciiTheme="minorHAnsi" w:hAnsiTheme="minorHAnsi" w:cstheme="minorHAnsi"/>
        </w:rPr>
      </w:pPr>
      <w:r w:rsidRPr="00375150">
        <w:rPr>
          <w:rFonts w:asciiTheme="minorHAnsi" w:hAnsiTheme="minorHAnsi" w:cstheme="minorHAnsi"/>
        </w:rPr>
        <w:t>The Booking History can be viewed only by a registered user</w:t>
      </w:r>
      <w:r w:rsidR="00B75B42">
        <w:rPr>
          <w:rFonts w:asciiTheme="minorHAnsi" w:hAnsiTheme="minorHAnsi" w:cstheme="minorHAnsi"/>
        </w:rPr>
        <w:t xml:space="preserve"> in My Trips section</w:t>
      </w:r>
    </w:p>
    <w:p w:rsidR="0071760C" w:rsidRDefault="0071760C" w:rsidP="007D0097">
      <w:pPr>
        <w:pStyle w:val="ListParagraph"/>
        <w:numPr>
          <w:ilvl w:val="0"/>
          <w:numId w:val="23"/>
        </w:numPr>
        <w:spacing w:before="0" w:line="276" w:lineRule="auto"/>
        <w:rPr>
          <w:rFonts w:asciiTheme="minorHAnsi" w:hAnsiTheme="minorHAnsi" w:cstheme="minorHAnsi"/>
        </w:rPr>
      </w:pPr>
      <w:r w:rsidRPr="00375150">
        <w:rPr>
          <w:rFonts w:asciiTheme="minorHAnsi" w:hAnsiTheme="minorHAnsi" w:cstheme="minorHAnsi"/>
        </w:rPr>
        <w:lastRenderedPageBreak/>
        <w:t xml:space="preserve">This </w:t>
      </w:r>
      <w:r w:rsidR="00B75B42">
        <w:rPr>
          <w:rFonts w:asciiTheme="minorHAnsi" w:hAnsiTheme="minorHAnsi" w:cstheme="minorHAnsi"/>
        </w:rPr>
        <w:t xml:space="preserve">page </w:t>
      </w:r>
      <w:r w:rsidRPr="00375150">
        <w:rPr>
          <w:rFonts w:asciiTheme="minorHAnsi" w:hAnsiTheme="minorHAnsi" w:cstheme="minorHAnsi"/>
        </w:rPr>
        <w:t>will show details of the journeys completed and the upcoming journeys</w:t>
      </w:r>
    </w:p>
    <w:p w:rsidR="00B75B42" w:rsidRDefault="00B75B42" w:rsidP="007D0097">
      <w:pPr>
        <w:pStyle w:val="ListParagraph"/>
        <w:numPr>
          <w:ilvl w:val="0"/>
          <w:numId w:val="2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Booked Trips listing for the user displays details for each booking transaction of the logged on user, as follows:</w:t>
      </w:r>
    </w:p>
    <w:p w:rsidR="00B75B42" w:rsidRDefault="00B75B4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Booking ID</w:t>
      </w:r>
    </w:p>
    <w:p w:rsidR="00B75B42" w:rsidRDefault="00B75B4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Flight Information – </w:t>
      </w:r>
      <w:r w:rsidR="004216C1">
        <w:rPr>
          <w:rFonts w:asciiTheme="minorHAnsi" w:hAnsiTheme="minorHAnsi" w:cstheme="minorHAnsi"/>
        </w:rPr>
        <w:t xml:space="preserve">Airline </w:t>
      </w:r>
      <w:r>
        <w:rPr>
          <w:rFonts w:asciiTheme="minorHAnsi" w:hAnsiTheme="minorHAnsi" w:cstheme="minorHAnsi"/>
        </w:rPr>
        <w:t>Name, From City &amp; To City</w:t>
      </w:r>
    </w:p>
    <w:p w:rsidR="00B75B42" w:rsidRDefault="00B75B4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Date of Departure</w:t>
      </w:r>
    </w:p>
    <w:p w:rsidR="00B75B42" w:rsidRDefault="00B75B4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Total amount paid for this booking</w:t>
      </w:r>
    </w:p>
    <w:p w:rsidR="00B75B42" w:rsidRDefault="00B75B4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Seat Class</w:t>
      </w:r>
    </w:p>
    <w:p w:rsidR="00B75B42" w:rsidRPr="00375150" w:rsidRDefault="00B75B42" w:rsidP="007A1DC0">
      <w:pPr>
        <w:pStyle w:val="ListParagraph"/>
        <w:numPr>
          <w:ilvl w:val="2"/>
          <w:numId w:val="1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Status of the booking – </w:t>
      </w:r>
      <w:r w:rsidR="004216C1">
        <w:rPr>
          <w:rFonts w:asciiTheme="minorHAnsi" w:hAnsiTheme="minorHAnsi" w:cstheme="minorHAnsi"/>
        </w:rPr>
        <w:t>Flown</w:t>
      </w:r>
      <w:r>
        <w:rPr>
          <w:rFonts w:asciiTheme="minorHAnsi" w:hAnsiTheme="minorHAnsi" w:cstheme="minorHAnsi"/>
        </w:rPr>
        <w:t>, Cancelled, Cancel (Link to cancel booking)</w:t>
      </w:r>
    </w:p>
    <w:p w:rsidR="00B75B42" w:rsidRDefault="00A151C6" w:rsidP="007D0097">
      <w:pPr>
        <w:pStyle w:val="ListParagraph"/>
        <w:numPr>
          <w:ilvl w:val="0"/>
          <w:numId w:val="23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“Cancel” Option should be shown only for an upcoming journey, which is </w:t>
      </w:r>
      <w:r w:rsidR="00270C6D">
        <w:rPr>
          <w:rFonts w:asciiTheme="minorHAnsi" w:hAnsiTheme="minorHAnsi" w:cstheme="minorHAnsi"/>
        </w:rPr>
        <w:t xml:space="preserve">scheduled to depart </w:t>
      </w:r>
      <w:proofErr w:type="spellStart"/>
      <w:r w:rsidR="00270C6D">
        <w:rPr>
          <w:rFonts w:asciiTheme="minorHAnsi" w:hAnsiTheme="minorHAnsi" w:cstheme="minorHAnsi"/>
        </w:rPr>
        <w:t>atleast</w:t>
      </w:r>
      <w:proofErr w:type="spellEnd"/>
      <w:r w:rsidR="00270C6D">
        <w:rPr>
          <w:rFonts w:asciiTheme="minorHAnsi" w:hAnsiTheme="minorHAnsi" w:cstheme="minorHAnsi"/>
        </w:rPr>
        <w:t xml:space="preserve"> 3 hours later than the current time</w:t>
      </w:r>
    </w:p>
    <w:p w:rsidR="00FF2F4D" w:rsidRDefault="0031184F" w:rsidP="00BB3CBE">
      <w:pPr>
        <w:pStyle w:val="ListParagraph"/>
        <w:spacing w:before="0" w:line="276" w:lineRule="auto"/>
        <w:ind w:left="144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ab/>
      </w:r>
    </w:p>
    <w:p w:rsidR="00232C11" w:rsidRDefault="00232C11">
      <w:pPr>
        <w:spacing w:before="0"/>
        <w:jc w:val="left"/>
        <w:rPr>
          <w:rFonts w:asciiTheme="minorHAnsi" w:hAnsiTheme="minorHAnsi" w:cstheme="minorHAnsi"/>
          <w:b/>
        </w:rPr>
      </w:pPr>
    </w:p>
    <w:p w:rsidR="00F10911" w:rsidRPr="0014417F" w:rsidRDefault="00F10911" w:rsidP="000C23AF">
      <w:pPr>
        <w:pStyle w:val="Heading3"/>
      </w:pPr>
      <w:bookmarkStart w:id="42" w:name="_Toc356390556"/>
      <w:r w:rsidRPr="0014417F">
        <w:t>Admin Module</w:t>
      </w:r>
      <w:bookmarkEnd w:id="42"/>
    </w:p>
    <w:p w:rsidR="00F10911" w:rsidRPr="0014417F" w:rsidRDefault="00F10911" w:rsidP="00F10911">
      <w:pPr>
        <w:pStyle w:val="ListParagraph"/>
        <w:ind w:left="360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Admin will be able to manage </w:t>
      </w:r>
      <w:r w:rsidR="00F129ED">
        <w:rPr>
          <w:rFonts w:asciiTheme="minorHAnsi" w:hAnsiTheme="minorHAnsi" w:cstheme="minorHAnsi"/>
        </w:rPr>
        <w:t xml:space="preserve">airlines, flights, schedules &amp; inventory </w:t>
      </w:r>
      <w:r w:rsidRPr="0014417F">
        <w:rPr>
          <w:rFonts w:asciiTheme="minorHAnsi" w:hAnsiTheme="minorHAnsi" w:cstheme="minorHAnsi"/>
        </w:rPr>
        <w:t xml:space="preserve">data through the admin module. </w:t>
      </w:r>
      <w:r>
        <w:rPr>
          <w:rFonts w:asciiTheme="minorHAnsi" w:hAnsiTheme="minorHAnsi" w:cstheme="minorHAnsi"/>
        </w:rPr>
        <w:t>Admin</w:t>
      </w:r>
      <w:r w:rsidRPr="0014417F">
        <w:rPr>
          <w:rFonts w:asciiTheme="minorHAnsi" w:hAnsiTheme="minorHAnsi" w:cstheme="minorHAnsi"/>
        </w:rPr>
        <w:t xml:space="preserve"> can login using his/her login id and password. </w:t>
      </w:r>
      <w:r>
        <w:rPr>
          <w:rFonts w:asciiTheme="minorHAnsi" w:hAnsiTheme="minorHAnsi" w:cstheme="minorHAnsi"/>
        </w:rPr>
        <w:t xml:space="preserve">These operations have to be carried out only by the admin and travel user should not have the access to </w:t>
      </w:r>
      <w:r w:rsidR="00F129ED">
        <w:rPr>
          <w:rFonts w:asciiTheme="minorHAnsi" w:hAnsiTheme="minorHAnsi" w:cstheme="minorHAnsi"/>
        </w:rPr>
        <w:t>any of the admin modules</w:t>
      </w:r>
    </w:p>
    <w:p w:rsidR="00F10911" w:rsidRPr="0014417F" w:rsidRDefault="00F10911" w:rsidP="00F10911">
      <w:pPr>
        <w:pStyle w:val="ListParagraph"/>
        <w:ind w:left="360"/>
        <w:rPr>
          <w:rFonts w:asciiTheme="minorHAnsi" w:hAnsiTheme="minorHAnsi" w:cstheme="minorHAnsi"/>
        </w:rPr>
      </w:pPr>
    </w:p>
    <w:p w:rsidR="00F10911" w:rsidRDefault="000C23AF" w:rsidP="000C23AF">
      <w:pPr>
        <w:pStyle w:val="Heading4"/>
      </w:pPr>
      <w:bookmarkStart w:id="43" w:name="_Toc356390557"/>
      <w:r>
        <w:t>Maintain Airline information</w:t>
      </w:r>
      <w:bookmarkEnd w:id="43"/>
    </w:p>
    <w:p w:rsidR="0051065A" w:rsidRDefault="0051065A" w:rsidP="0051065A">
      <w:pPr>
        <w:spacing w:before="0" w:line="276" w:lineRule="auto"/>
        <w:rPr>
          <w:rFonts w:asciiTheme="minorHAnsi" w:hAnsiTheme="minorHAnsi" w:cstheme="minorHAnsi"/>
          <w:b/>
        </w:rPr>
      </w:pPr>
    </w:p>
    <w:p w:rsidR="0051065A" w:rsidRPr="0051065A" w:rsidRDefault="0051065A" w:rsidP="0051065A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3016155" cy="938240"/>
            <wp:effectExtent l="0" t="0" r="0" b="0"/>
            <wp:docPr id="7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842" cy="938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29ED" w:rsidRDefault="00F10911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Admin should be able t</w:t>
      </w:r>
      <w:r>
        <w:rPr>
          <w:rFonts w:asciiTheme="minorHAnsi" w:hAnsiTheme="minorHAnsi" w:cstheme="minorHAnsi"/>
        </w:rPr>
        <w:t xml:space="preserve">o </w:t>
      </w:r>
      <w:r w:rsidR="00F129ED">
        <w:rPr>
          <w:rFonts w:asciiTheme="minorHAnsi" w:hAnsiTheme="minorHAnsi" w:cstheme="minorHAnsi"/>
        </w:rPr>
        <w:t>maintain airlines with the following modules</w:t>
      </w:r>
    </w:p>
    <w:p w:rsidR="00F129ED" w:rsidRDefault="00F129ED" w:rsidP="007A1DC0">
      <w:pPr>
        <w:pStyle w:val="ListParagraph"/>
        <w:numPr>
          <w:ilvl w:val="2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F10911">
        <w:rPr>
          <w:rFonts w:asciiTheme="minorHAnsi" w:hAnsiTheme="minorHAnsi" w:cstheme="minorHAnsi"/>
        </w:rPr>
        <w:t>dd a new airline</w:t>
      </w:r>
    </w:p>
    <w:p w:rsidR="00F129ED" w:rsidRDefault="00F129ED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can add an airline by specifying the following fields</w:t>
      </w:r>
    </w:p>
    <w:p w:rsidR="00F129ED" w:rsidRPr="0014417F" w:rsidRDefault="00F129ED" w:rsidP="007A1DC0">
      <w:pPr>
        <w:pStyle w:val="ListParagraph"/>
        <w:numPr>
          <w:ilvl w:val="4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Name</w:t>
      </w:r>
    </w:p>
    <w:p w:rsidR="00F129ED" w:rsidRDefault="00F129ED" w:rsidP="007A1DC0">
      <w:pPr>
        <w:pStyle w:val="ListParagraph"/>
        <w:numPr>
          <w:ilvl w:val="4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Code</w:t>
      </w:r>
    </w:p>
    <w:p w:rsidR="00F129ED" w:rsidRDefault="00F129ED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Both these fields are unique for each airline and any new airline to be added, </w:t>
      </w:r>
      <w:r w:rsidRPr="00F129ED">
        <w:rPr>
          <w:rFonts w:asciiTheme="minorHAnsi" w:hAnsiTheme="minorHAnsi" w:cstheme="minorHAnsi"/>
          <w:b/>
        </w:rPr>
        <w:t>should not</w:t>
      </w:r>
      <w:r>
        <w:rPr>
          <w:rFonts w:asciiTheme="minorHAnsi" w:hAnsiTheme="minorHAnsi" w:cstheme="minorHAnsi"/>
        </w:rPr>
        <w:t xml:space="preserve"> have a name or code, matching to an existing airline record</w:t>
      </w:r>
    </w:p>
    <w:p w:rsidR="00F129ED" w:rsidRDefault="00F129ED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added, this airline should be available in the Add Flight module’s dropdown for Airlines</w:t>
      </w:r>
    </w:p>
    <w:p w:rsidR="00F10911" w:rsidRDefault="00F129ED" w:rsidP="007A1DC0">
      <w:pPr>
        <w:pStyle w:val="ListParagraph"/>
        <w:numPr>
          <w:ilvl w:val="2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</w:t>
      </w:r>
      <w:r w:rsidR="00F10911">
        <w:rPr>
          <w:rFonts w:asciiTheme="minorHAnsi" w:hAnsiTheme="minorHAnsi" w:cstheme="minorHAnsi"/>
        </w:rPr>
        <w:t xml:space="preserve">iew </w:t>
      </w:r>
      <w:r>
        <w:rPr>
          <w:rFonts w:asciiTheme="minorHAnsi" w:hAnsiTheme="minorHAnsi" w:cstheme="minorHAnsi"/>
        </w:rPr>
        <w:t>&amp; Edit an existing airline</w:t>
      </w:r>
    </w:p>
    <w:p w:rsidR="00F129ED" w:rsidRDefault="00F129ED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should be able to View all the airlines existing in the system, and the details displayed should be same as above (Name &amp; Code)</w:t>
      </w:r>
    </w:p>
    <w:p w:rsidR="00F129ED" w:rsidRDefault="00F129ED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F129ED">
        <w:rPr>
          <w:rFonts w:asciiTheme="minorHAnsi" w:hAnsiTheme="minorHAnsi" w:cstheme="minorHAnsi"/>
        </w:rPr>
        <w:t>Admin should be able to Edit an existing airline, by selecting the airline &amp; submitting it for an update</w:t>
      </w:r>
    </w:p>
    <w:p w:rsidR="00F10911" w:rsidRDefault="00CD76EE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list of existing airlines </w:t>
      </w:r>
      <w:r w:rsidR="00F10911">
        <w:rPr>
          <w:rFonts w:asciiTheme="minorHAnsi" w:hAnsiTheme="minorHAnsi" w:cstheme="minorHAnsi"/>
        </w:rPr>
        <w:t>should be sorted alphabetically</w:t>
      </w:r>
    </w:p>
    <w:p w:rsidR="000C23AF" w:rsidRDefault="000C23AF">
      <w:pPr>
        <w:spacing w:befor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F10911" w:rsidRDefault="00F10911" w:rsidP="00F10911">
      <w:pPr>
        <w:pStyle w:val="ListParagraph"/>
        <w:spacing w:line="276" w:lineRule="auto"/>
        <w:ind w:left="1440"/>
        <w:rPr>
          <w:rFonts w:asciiTheme="minorHAnsi" w:hAnsiTheme="minorHAnsi" w:cstheme="minorHAnsi"/>
        </w:rPr>
      </w:pPr>
    </w:p>
    <w:p w:rsidR="00F10911" w:rsidRDefault="000C23AF" w:rsidP="000C23AF">
      <w:pPr>
        <w:pStyle w:val="Heading4"/>
      </w:pPr>
      <w:bookmarkStart w:id="44" w:name="_Toc356390558"/>
      <w:r>
        <w:t>Add Flight information</w:t>
      </w:r>
      <w:bookmarkEnd w:id="44"/>
      <w:r>
        <w:t xml:space="preserve"> </w:t>
      </w:r>
    </w:p>
    <w:p w:rsidR="00F251EB" w:rsidRDefault="00F251EB" w:rsidP="00F251EB">
      <w:pPr>
        <w:spacing w:before="0" w:line="276" w:lineRule="auto"/>
        <w:rPr>
          <w:rFonts w:asciiTheme="minorHAnsi" w:hAnsiTheme="minorHAnsi" w:cstheme="minorHAnsi"/>
          <w:b/>
        </w:rPr>
      </w:pPr>
    </w:p>
    <w:p w:rsidR="00F251EB" w:rsidRPr="00F251EB" w:rsidRDefault="00394B7A" w:rsidP="00F251EB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3493827" cy="1806115"/>
            <wp:effectExtent l="0" t="0" r="0" b="0"/>
            <wp:docPr id="8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702" cy="1810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EC9" w:rsidRDefault="008B5EC9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should be able to add a new Flight with following details</w:t>
      </w:r>
    </w:p>
    <w:p w:rsidR="008B5EC9" w:rsidRDefault="008B5EC9" w:rsidP="007A1DC0">
      <w:pPr>
        <w:pStyle w:val="ListParagraph"/>
        <w:numPr>
          <w:ilvl w:val="2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Airline</w:t>
      </w:r>
      <w:r w:rsidR="003F7D40">
        <w:rPr>
          <w:rFonts w:asciiTheme="minorHAnsi" w:hAnsiTheme="minorHAnsi" w:cstheme="minorHAnsi"/>
        </w:rPr>
        <w:t>*</w:t>
      </w:r>
      <w:r>
        <w:rPr>
          <w:rFonts w:asciiTheme="minorHAnsi" w:hAnsiTheme="minorHAnsi" w:cstheme="minorHAnsi"/>
        </w:rPr>
        <w:t xml:space="preserve"> </w:t>
      </w:r>
      <w:r w:rsidR="003F7D40">
        <w:rPr>
          <w:rFonts w:asciiTheme="minorHAnsi" w:hAnsiTheme="minorHAnsi" w:cstheme="minorHAnsi"/>
        </w:rPr>
        <w:t xml:space="preserve"> - List of existing airlines in the system, alphabetically sorted in ascending order - First Airline name should be selected by default</w:t>
      </w:r>
    </w:p>
    <w:p w:rsidR="00F10911" w:rsidRPr="0014417F" w:rsidRDefault="00F10911" w:rsidP="007A1DC0">
      <w:pPr>
        <w:pStyle w:val="ListParagraph"/>
        <w:numPr>
          <w:ilvl w:val="2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Name of the flight</w:t>
      </w:r>
      <w:r w:rsidR="003F7D40">
        <w:rPr>
          <w:rFonts w:asciiTheme="minorHAnsi" w:hAnsiTheme="minorHAnsi" w:cstheme="minorHAnsi"/>
        </w:rPr>
        <w:t>*</w:t>
      </w:r>
      <w:r w:rsidR="004F1B05">
        <w:rPr>
          <w:rFonts w:asciiTheme="minorHAnsi" w:hAnsiTheme="minorHAnsi" w:cstheme="minorHAnsi"/>
        </w:rPr>
        <w:t xml:space="preserve"> – Duplicate flight names, should not be allowed</w:t>
      </w:r>
      <w:r w:rsidR="00AB56A1">
        <w:rPr>
          <w:rFonts w:asciiTheme="minorHAnsi" w:hAnsiTheme="minorHAnsi" w:cstheme="minorHAnsi"/>
        </w:rPr>
        <w:t xml:space="preserve"> (uniqueness is maintained across airlines and not as a composite airline-flight pair)</w:t>
      </w:r>
    </w:p>
    <w:p w:rsidR="00F10911" w:rsidRDefault="005517EC" w:rsidP="007A1DC0">
      <w:pPr>
        <w:pStyle w:val="ListParagraph"/>
        <w:numPr>
          <w:ilvl w:val="2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Class Wise Capacity – Only for </w:t>
      </w:r>
      <w:r w:rsidR="00F10911">
        <w:rPr>
          <w:rFonts w:asciiTheme="minorHAnsi" w:hAnsiTheme="minorHAnsi" w:cstheme="minorHAnsi"/>
        </w:rPr>
        <w:t>Economy and Business</w:t>
      </w:r>
      <w:r>
        <w:rPr>
          <w:rFonts w:asciiTheme="minorHAnsi" w:hAnsiTheme="minorHAnsi" w:cstheme="minorHAnsi"/>
        </w:rPr>
        <w:t xml:space="preserve"> classes</w:t>
      </w:r>
    </w:p>
    <w:p w:rsidR="005517EC" w:rsidRDefault="00F10911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Capacity</w:t>
      </w:r>
      <w:r w:rsidR="005517EC">
        <w:rPr>
          <w:rFonts w:asciiTheme="minorHAnsi" w:hAnsiTheme="minorHAnsi" w:cstheme="minorHAnsi"/>
        </w:rPr>
        <w:t xml:space="preserve"> for Economy can be maximum 200</w:t>
      </w:r>
    </w:p>
    <w:p w:rsidR="005517EC" w:rsidRDefault="005517EC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Capacity</w:t>
      </w:r>
      <w:r>
        <w:rPr>
          <w:rFonts w:asciiTheme="minorHAnsi" w:hAnsiTheme="minorHAnsi" w:cstheme="minorHAnsi"/>
        </w:rPr>
        <w:t xml:space="preserve"> for Business can be maximum 50</w:t>
      </w:r>
    </w:p>
    <w:p w:rsidR="00F10911" w:rsidRPr="0014417F" w:rsidRDefault="004E3D02" w:rsidP="007A1DC0">
      <w:pPr>
        <w:pStyle w:val="ListParagraph"/>
        <w:numPr>
          <w:ilvl w:val="3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Validations should be done to mandate capacity field</w:t>
      </w:r>
      <w:r w:rsidR="00BE2CB3">
        <w:rPr>
          <w:rFonts w:asciiTheme="minorHAnsi" w:hAnsiTheme="minorHAnsi" w:cstheme="minorHAnsi"/>
        </w:rPr>
        <w:t xml:space="preserve"> to be entered</w:t>
      </w:r>
      <w:r w:rsidR="003058E5">
        <w:rPr>
          <w:rFonts w:asciiTheme="minorHAnsi" w:hAnsiTheme="minorHAnsi" w:cstheme="minorHAnsi"/>
        </w:rPr>
        <w:t xml:space="preserve"> </w:t>
      </w:r>
      <w:r w:rsidR="003058E5" w:rsidRPr="006E0DFD">
        <w:rPr>
          <w:rFonts w:asciiTheme="minorHAnsi" w:hAnsiTheme="minorHAnsi" w:cstheme="minorHAnsi"/>
        </w:rPr>
        <w:t xml:space="preserve">for </w:t>
      </w:r>
      <w:proofErr w:type="spellStart"/>
      <w:r w:rsidR="003058E5" w:rsidRPr="006E0DFD">
        <w:rPr>
          <w:rFonts w:asciiTheme="minorHAnsi" w:hAnsiTheme="minorHAnsi" w:cstheme="minorHAnsi"/>
        </w:rPr>
        <w:t>atleast</w:t>
      </w:r>
      <w:proofErr w:type="spellEnd"/>
      <w:r w:rsidR="003058E5" w:rsidRPr="006E0DFD">
        <w:rPr>
          <w:rFonts w:asciiTheme="minorHAnsi" w:hAnsiTheme="minorHAnsi" w:cstheme="minorHAnsi"/>
        </w:rPr>
        <w:t xml:space="preserve"> one class</w:t>
      </w:r>
      <w:r w:rsidR="003058E5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&amp; the capacity </w:t>
      </w:r>
      <w:r w:rsidR="003058E5">
        <w:rPr>
          <w:rFonts w:asciiTheme="minorHAnsi" w:hAnsiTheme="minorHAnsi" w:cstheme="minorHAnsi"/>
        </w:rPr>
        <w:t>can only be a positive number, greater than 0</w:t>
      </w:r>
    </w:p>
    <w:p w:rsidR="00F10911" w:rsidRDefault="00AD6C19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added successfully, the flight should be available for selection in the Schedule module</w:t>
      </w:r>
    </w:p>
    <w:p w:rsidR="00263FE9" w:rsidRDefault="00263FE9">
      <w:pPr>
        <w:spacing w:before="0"/>
        <w:jc w:val="left"/>
        <w:rPr>
          <w:rFonts w:asciiTheme="minorHAnsi" w:hAnsiTheme="minorHAnsi" w:cstheme="minorHAnsi"/>
        </w:rPr>
      </w:pPr>
    </w:p>
    <w:p w:rsidR="00F10911" w:rsidRDefault="000C23AF" w:rsidP="000C23AF">
      <w:pPr>
        <w:pStyle w:val="Heading4"/>
      </w:pPr>
      <w:bookmarkStart w:id="45" w:name="_Toc356390559"/>
      <w:r>
        <w:t xml:space="preserve">Maintain </w:t>
      </w:r>
      <w:r w:rsidR="00F10911" w:rsidRPr="0014417F">
        <w:t>City Information</w:t>
      </w:r>
      <w:bookmarkEnd w:id="45"/>
    </w:p>
    <w:p w:rsidR="00263FE9" w:rsidRDefault="00263FE9" w:rsidP="00263FE9">
      <w:pPr>
        <w:spacing w:before="0" w:line="276" w:lineRule="auto"/>
        <w:rPr>
          <w:rFonts w:asciiTheme="minorHAnsi" w:hAnsiTheme="minorHAnsi" w:cstheme="minorHAnsi"/>
          <w:b/>
        </w:rPr>
      </w:pPr>
    </w:p>
    <w:p w:rsidR="00263FE9" w:rsidRPr="00263FE9" w:rsidRDefault="000435B6" w:rsidP="00263FE9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3186752" cy="1286423"/>
            <wp:effectExtent l="0" t="0" r="0" b="0"/>
            <wp:docPr id="8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989" cy="128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41D3" w:rsidRDefault="00B241D3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should be able to add</w:t>
      </w:r>
      <w:r w:rsidR="006D537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 </w:t>
      </w:r>
      <w:r w:rsidR="006D537C">
        <w:rPr>
          <w:rFonts w:asciiTheme="minorHAnsi" w:hAnsiTheme="minorHAnsi" w:cstheme="minorHAnsi"/>
        </w:rPr>
        <w:t xml:space="preserve">new </w:t>
      </w:r>
      <w:r>
        <w:rPr>
          <w:rFonts w:asciiTheme="minorHAnsi" w:hAnsiTheme="minorHAnsi" w:cstheme="minorHAnsi"/>
        </w:rPr>
        <w:t>cit</w:t>
      </w:r>
      <w:r w:rsidR="006D537C">
        <w:rPr>
          <w:rFonts w:asciiTheme="minorHAnsi" w:hAnsiTheme="minorHAnsi" w:cstheme="minorHAnsi"/>
        </w:rPr>
        <w:t>y</w:t>
      </w:r>
      <w:r w:rsidR="00E70BD3">
        <w:rPr>
          <w:rFonts w:asciiTheme="minorHAnsi" w:hAnsiTheme="minorHAnsi" w:cstheme="minorHAnsi"/>
        </w:rPr>
        <w:t xml:space="preserve"> as follows</w:t>
      </w:r>
    </w:p>
    <w:p w:rsidR="00E70BD3" w:rsidRDefault="00E70BD3" w:rsidP="007A1DC0">
      <w:pPr>
        <w:pStyle w:val="ListParagraph"/>
        <w:numPr>
          <w:ilvl w:val="2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State - List of existing States in the system, alphabetically sorted in ascending order - First State name should be selected by default</w:t>
      </w:r>
    </w:p>
    <w:p w:rsidR="00F10911" w:rsidRDefault="00B241D3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admin needs to only select the state &amp; mention the city name</w:t>
      </w:r>
      <w:r w:rsidR="006D537C">
        <w:rPr>
          <w:rFonts w:asciiTheme="minorHAnsi" w:hAnsiTheme="minorHAnsi" w:cstheme="minorHAnsi"/>
        </w:rPr>
        <w:t xml:space="preserve"> (no duplicate city name should be allowed</w:t>
      </w:r>
      <w:r w:rsidR="00EC6E61">
        <w:rPr>
          <w:rFonts w:asciiTheme="minorHAnsi" w:hAnsiTheme="minorHAnsi" w:cstheme="minorHAnsi"/>
        </w:rPr>
        <w:t xml:space="preserve"> </w:t>
      </w:r>
      <w:r w:rsidR="00EC6E61" w:rsidRPr="006E0DFD">
        <w:rPr>
          <w:rFonts w:asciiTheme="minorHAnsi" w:hAnsiTheme="minorHAnsi" w:cstheme="minorHAnsi"/>
        </w:rPr>
        <w:t>for a state</w:t>
      </w:r>
      <w:r w:rsidR="006D537C">
        <w:rPr>
          <w:rFonts w:asciiTheme="minorHAnsi" w:hAnsiTheme="minorHAnsi" w:cstheme="minorHAnsi"/>
        </w:rPr>
        <w:t>)</w:t>
      </w:r>
      <w:r w:rsidR="00F10911" w:rsidRPr="0014417F">
        <w:rPr>
          <w:rFonts w:asciiTheme="minorHAnsi" w:hAnsiTheme="minorHAnsi" w:cstheme="minorHAnsi"/>
        </w:rPr>
        <w:t xml:space="preserve">  </w:t>
      </w:r>
    </w:p>
    <w:p w:rsidR="00F10911" w:rsidRDefault="00C11AA1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should be able to view the list of existing cities</w:t>
      </w:r>
      <w:r w:rsidR="00796550">
        <w:rPr>
          <w:rFonts w:asciiTheme="minorHAnsi" w:hAnsiTheme="minorHAnsi" w:cstheme="minorHAnsi"/>
        </w:rPr>
        <w:t xml:space="preserve"> along with each one’s corresponding state name</w:t>
      </w:r>
    </w:p>
    <w:p w:rsidR="00C11AA1" w:rsidRDefault="00C11AA1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should be able to edit a city, by selecting it &amp; confirming to update</w:t>
      </w:r>
    </w:p>
    <w:p w:rsidR="00346C89" w:rsidRDefault="00346C89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updated, the new city name should be reflected in Route &amp; schedule modules</w:t>
      </w:r>
    </w:p>
    <w:p w:rsidR="00594567" w:rsidRDefault="00936D2A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6E0DFD">
        <w:rPr>
          <w:rFonts w:asciiTheme="minorHAnsi" w:hAnsiTheme="minorHAnsi" w:cstheme="minorHAnsi"/>
        </w:rPr>
        <w:lastRenderedPageBreak/>
        <w:t>The new city name should also be reflected in all the booking transactions executed in the system</w:t>
      </w:r>
    </w:p>
    <w:p w:rsidR="00F10911" w:rsidRDefault="000C23AF" w:rsidP="000C23AF">
      <w:pPr>
        <w:pStyle w:val="Heading4"/>
      </w:pPr>
      <w:bookmarkStart w:id="46" w:name="_Toc356390560"/>
      <w:r>
        <w:t xml:space="preserve">Add </w:t>
      </w:r>
      <w:r w:rsidR="00F10911" w:rsidRPr="0014417F">
        <w:t>Route Information</w:t>
      </w:r>
      <w:bookmarkEnd w:id="46"/>
    </w:p>
    <w:p w:rsidR="000435B6" w:rsidRPr="000435B6" w:rsidRDefault="003D388E" w:rsidP="000435B6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3521122" cy="1820225"/>
            <wp:effectExtent l="0" t="0" r="0" b="0"/>
            <wp:docPr id="8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414" cy="1820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37C" w:rsidRDefault="00F10911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9B4AF9">
        <w:rPr>
          <w:rFonts w:asciiTheme="minorHAnsi" w:hAnsiTheme="minorHAnsi" w:cstheme="minorHAnsi"/>
        </w:rPr>
        <w:t xml:space="preserve">Prior to scheduling a flight, a Route needs to exist </w:t>
      </w:r>
      <w:r w:rsidR="006D537C">
        <w:rPr>
          <w:rFonts w:asciiTheme="minorHAnsi" w:hAnsiTheme="minorHAnsi" w:cstheme="minorHAnsi"/>
        </w:rPr>
        <w:t>between</w:t>
      </w:r>
      <w:r w:rsidRPr="009B4AF9">
        <w:rPr>
          <w:rFonts w:asciiTheme="minorHAnsi" w:hAnsiTheme="minorHAnsi" w:cstheme="minorHAnsi"/>
        </w:rPr>
        <w:t xml:space="preserve"> Origin </w:t>
      </w:r>
      <w:r w:rsidR="006D537C">
        <w:rPr>
          <w:rFonts w:asciiTheme="minorHAnsi" w:hAnsiTheme="minorHAnsi" w:cstheme="minorHAnsi"/>
        </w:rPr>
        <w:t>&amp;</w:t>
      </w:r>
      <w:r w:rsidRPr="009B4AF9">
        <w:rPr>
          <w:rFonts w:asciiTheme="minorHAnsi" w:hAnsiTheme="minorHAnsi" w:cstheme="minorHAnsi"/>
        </w:rPr>
        <w:t xml:space="preserve"> Destination</w:t>
      </w:r>
      <w:r w:rsidR="006D537C">
        <w:rPr>
          <w:rFonts w:asciiTheme="minorHAnsi" w:hAnsiTheme="minorHAnsi" w:cstheme="minorHAnsi"/>
        </w:rPr>
        <w:t xml:space="preserve"> Cities</w:t>
      </w:r>
      <w:r w:rsidRPr="009B4AF9">
        <w:rPr>
          <w:rFonts w:asciiTheme="minorHAnsi" w:hAnsiTheme="minorHAnsi" w:cstheme="minorHAnsi"/>
        </w:rPr>
        <w:t>.</w:t>
      </w:r>
    </w:p>
    <w:p w:rsidR="006D537C" w:rsidRDefault="00F10911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 w:rsidRPr="009B4AF9">
        <w:rPr>
          <w:rFonts w:asciiTheme="minorHAnsi" w:hAnsiTheme="minorHAnsi" w:cstheme="minorHAnsi"/>
        </w:rPr>
        <w:t xml:space="preserve">Admin </w:t>
      </w:r>
      <w:r w:rsidR="006D537C">
        <w:rPr>
          <w:rFonts w:asciiTheme="minorHAnsi" w:hAnsiTheme="minorHAnsi" w:cstheme="minorHAnsi"/>
        </w:rPr>
        <w:t>should</w:t>
      </w:r>
      <w:r w:rsidRPr="009B4AF9">
        <w:rPr>
          <w:rFonts w:asciiTheme="minorHAnsi" w:hAnsiTheme="minorHAnsi" w:cstheme="minorHAnsi"/>
        </w:rPr>
        <w:t xml:space="preserve"> be able to </w:t>
      </w:r>
      <w:r w:rsidR="006D537C">
        <w:rPr>
          <w:rFonts w:asciiTheme="minorHAnsi" w:hAnsiTheme="minorHAnsi" w:cstheme="minorHAnsi"/>
        </w:rPr>
        <w:t>add a new route</w:t>
      </w:r>
      <w:r w:rsidR="00697C43">
        <w:rPr>
          <w:rFonts w:asciiTheme="minorHAnsi" w:hAnsiTheme="minorHAnsi" w:cstheme="minorHAnsi"/>
        </w:rPr>
        <w:t>, by selecting Origin city &amp; Destination city (Both cannot be same)</w:t>
      </w:r>
    </w:p>
    <w:p w:rsidR="00F10911" w:rsidRDefault="00697C43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Once added, this new route should be available in the Schedule Flight module for selection</w:t>
      </w:r>
    </w:p>
    <w:p w:rsidR="000D4057" w:rsidRPr="009B4AF9" w:rsidRDefault="000D4057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Duplicate routes should not be allowed</w:t>
      </w:r>
    </w:p>
    <w:p w:rsidR="00D13915" w:rsidRDefault="00D13915">
      <w:pPr>
        <w:spacing w:before="0"/>
        <w:jc w:val="left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:rsidR="00F10911" w:rsidRPr="0014417F" w:rsidRDefault="00F10911" w:rsidP="00F10911">
      <w:pPr>
        <w:pStyle w:val="ListParagraph"/>
        <w:spacing w:line="276" w:lineRule="auto"/>
        <w:ind w:left="1440"/>
        <w:rPr>
          <w:rFonts w:asciiTheme="minorHAnsi" w:hAnsiTheme="minorHAnsi" w:cstheme="minorHAnsi"/>
        </w:rPr>
      </w:pPr>
    </w:p>
    <w:p w:rsidR="00F10911" w:rsidRDefault="00622B62" w:rsidP="00622B62">
      <w:pPr>
        <w:pStyle w:val="Heading4"/>
      </w:pPr>
      <w:bookmarkStart w:id="47" w:name="_Toc356390561"/>
      <w:r>
        <w:t>Add Schedule Information</w:t>
      </w:r>
      <w:bookmarkEnd w:id="47"/>
    </w:p>
    <w:p w:rsidR="003D388E" w:rsidRDefault="003D388E" w:rsidP="003D388E">
      <w:pPr>
        <w:spacing w:before="0" w:line="276" w:lineRule="auto"/>
        <w:rPr>
          <w:rFonts w:asciiTheme="minorHAnsi" w:hAnsiTheme="minorHAnsi" w:cstheme="minorHAnsi"/>
          <w:b/>
        </w:rPr>
      </w:pPr>
    </w:p>
    <w:p w:rsidR="003D388E" w:rsidRDefault="00F7036D" w:rsidP="003D388E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  <w:drawing>
          <wp:inline distT="0" distB="0" distL="0" distR="0">
            <wp:extent cx="2681785" cy="1617211"/>
            <wp:effectExtent l="0" t="0" r="0" b="0"/>
            <wp:docPr id="8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051" cy="161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915" w:rsidRDefault="00D13915" w:rsidP="007A1DC0">
      <w:pPr>
        <w:pStyle w:val="ListParagraph"/>
        <w:numPr>
          <w:ilvl w:val="1"/>
          <w:numId w:val="15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Admin should be able to schedule a flight on a route existing in the system by specifying the following details</w:t>
      </w:r>
    </w:p>
    <w:p w:rsidR="00F10911" w:rsidRPr="0014417F" w:rsidRDefault="004F460B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Flight*</w:t>
      </w:r>
      <w:r w:rsidR="00D13915">
        <w:rPr>
          <w:rFonts w:asciiTheme="minorHAnsi" w:hAnsiTheme="minorHAnsi" w:cstheme="minorHAnsi"/>
        </w:rPr>
        <w:t xml:space="preserve"> – List of existing flights in the system, alphabetically sorted in ascending order - First flight name should be selected by default</w:t>
      </w:r>
    </w:p>
    <w:p w:rsidR="00F10911" w:rsidRPr="0014417F" w:rsidRDefault="00D13915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Route</w:t>
      </w:r>
      <w:r w:rsidR="004F460B">
        <w:rPr>
          <w:rFonts w:asciiTheme="minorHAnsi" w:hAnsiTheme="minorHAnsi" w:cstheme="minorHAnsi"/>
        </w:rPr>
        <w:t>*</w:t>
      </w:r>
      <w:r>
        <w:rPr>
          <w:rFonts w:asciiTheme="minorHAnsi" w:hAnsiTheme="minorHAnsi" w:cstheme="minorHAnsi"/>
        </w:rPr>
        <w:t xml:space="preserve"> – List of existing routes in the system, alphabetically sorted in ascending order - First flight name should be selected by default</w:t>
      </w:r>
    </w:p>
    <w:p w:rsidR="00D13915" w:rsidRDefault="00D13915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Distance covered in the route</w:t>
      </w:r>
      <w:r w:rsidR="004F460B">
        <w:rPr>
          <w:rFonts w:asciiTheme="minorHAnsi" w:hAnsiTheme="minorHAnsi" w:cstheme="minorHAnsi"/>
        </w:rPr>
        <w:t xml:space="preserve">* </w:t>
      </w:r>
    </w:p>
    <w:p w:rsidR="00D13915" w:rsidRDefault="00D13915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Departure Date*</w:t>
      </w:r>
    </w:p>
    <w:p w:rsidR="00F10911" w:rsidRDefault="00F10911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>Departure Time of Flight</w:t>
      </w:r>
      <w:r w:rsidR="004F460B">
        <w:rPr>
          <w:rFonts w:asciiTheme="minorHAnsi" w:hAnsiTheme="minorHAnsi" w:cstheme="minorHAnsi"/>
        </w:rPr>
        <w:t xml:space="preserve"> – 24 hr format</w:t>
      </w:r>
    </w:p>
    <w:p w:rsidR="009A1F06" w:rsidRPr="0014417F" w:rsidRDefault="009A1F06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Arrival Date*</w:t>
      </w:r>
    </w:p>
    <w:p w:rsidR="00F10911" w:rsidRPr="0014417F" w:rsidRDefault="00D64005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Arrival Time of Flight – 24 hr format</w:t>
      </w:r>
    </w:p>
    <w:p w:rsidR="00F10911" w:rsidRDefault="00F10911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Cost </w:t>
      </w:r>
      <w:r w:rsidR="003D11A8">
        <w:rPr>
          <w:rFonts w:asciiTheme="minorHAnsi" w:hAnsiTheme="minorHAnsi" w:cstheme="minorHAnsi"/>
        </w:rPr>
        <w:t>of Business Class (</w:t>
      </w:r>
      <w:r w:rsidRPr="0014417F">
        <w:rPr>
          <w:rFonts w:asciiTheme="minorHAnsi" w:hAnsiTheme="minorHAnsi" w:cstheme="minorHAnsi"/>
        </w:rPr>
        <w:t>Per Ticket</w:t>
      </w:r>
      <w:r w:rsidR="003D11A8">
        <w:rPr>
          <w:rFonts w:asciiTheme="minorHAnsi" w:hAnsiTheme="minorHAnsi" w:cstheme="minorHAnsi"/>
        </w:rPr>
        <w:t>)</w:t>
      </w:r>
    </w:p>
    <w:p w:rsidR="003D11A8" w:rsidRDefault="003D11A8" w:rsidP="007A1DC0">
      <w:pPr>
        <w:pStyle w:val="ListParagraph"/>
        <w:numPr>
          <w:ilvl w:val="2"/>
          <w:numId w:val="19"/>
        </w:numPr>
        <w:spacing w:before="0" w:line="276" w:lineRule="auto"/>
        <w:rPr>
          <w:rFonts w:asciiTheme="minorHAnsi" w:hAnsiTheme="minorHAnsi" w:cstheme="minorHAnsi"/>
        </w:rPr>
      </w:pPr>
      <w:r w:rsidRPr="0014417F">
        <w:rPr>
          <w:rFonts w:asciiTheme="minorHAnsi" w:hAnsiTheme="minorHAnsi" w:cstheme="minorHAnsi"/>
        </w:rPr>
        <w:t xml:space="preserve">Cost </w:t>
      </w:r>
      <w:r>
        <w:rPr>
          <w:rFonts w:asciiTheme="minorHAnsi" w:hAnsiTheme="minorHAnsi" w:cstheme="minorHAnsi"/>
        </w:rPr>
        <w:t>of Economy Class (</w:t>
      </w:r>
      <w:r w:rsidRPr="0014417F">
        <w:rPr>
          <w:rFonts w:asciiTheme="minorHAnsi" w:hAnsiTheme="minorHAnsi" w:cstheme="minorHAnsi"/>
        </w:rPr>
        <w:t>Per Ticket</w:t>
      </w:r>
      <w:r>
        <w:rPr>
          <w:rFonts w:asciiTheme="minorHAnsi" w:hAnsiTheme="minorHAnsi" w:cstheme="minorHAnsi"/>
        </w:rPr>
        <w:t>)</w:t>
      </w:r>
    </w:p>
    <w:p w:rsidR="0074055B" w:rsidRDefault="006E0DFD">
      <w:pPr>
        <w:pStyle w:val="ListParagraph"/>
        <w:numPr>
          <w:ilvl w:val="1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 specific flight on a route, with specified departure &amp; arrival details, cannot be scheduled again on the same route with exactly same departure &amp; arrival details.</w:t>
      </w:r>
    </w:p>
    <w:p w:rsidR="00034E7E" w:rsidRDefault="00034E7E" w:rsidP="00034E7E">
      <w:pPr>
        <w:pStyle w:val="ListParagraph"/>
        <w:numPr>
          <w:ilvl w:val="1"/>
          <w:numId w:val="19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**Please note: Cost for a class of travel is same for all types of passengers – Adults, Children, Infants</w:t>
      </w:r>
    </w:p>
    <w:p w:rsidR="0071760C" w:rsidRDefault="0071760C" w:rsidP="0071760C">
      <w:pPr>
        <w:pStyle w:val="ListParagraph"/>
        <w:autoSpaceDE w:val="0"/>
        <w:autoSpaceDN w:val="0"/>
        <w:adjustRightInd w:val="0"/>
        <w:spacing w:before="0"/>
        <w:ind w:left="1440"/>
        <w:rPr>
          <w:rFonts w:asciiTheme="minorHAnsi" w:hAnsiTheme="minorHAnsi" w:cstheme="minorHAnsi"/>
        </w:rPr>
      </w:pPr>
    </w:p>
    <w:p w:rsidR="0071760C" w:rsidRPr="0071760C" w:rsidRDefault="0071760C" w:rsidP="00622B62">
      <w:pPr>
        <w:pStyle w:val="Heading4"/>
      </w:pPr>
      <w:bookmarkStart w:id="48" w:name="_Toc356390562"/>
      <w:r w:rsidRPr="0071760C">
        <w:t xml:space="preserve">View </w:t>
      </w:r>
      <w:r w:rsidR="00622B62">
        <w:t xml:space="preserve">Day’s </w:t>
      </w:r>
      <w:r w:rsidRPr="0071760C">
        <w:t>Inventory</w:t>
      </w:r>
      <w:bookmarkEnd w:id="48"/>
      <w:r w:rsidR="00622B62">
        <w:t xml:space="preserve"> </w:t>
      </w:r>
    </w:p>
    <w:p w:rsidR="0071760C" w:rsidRPr="0071760C" w:rsidRDefault="0071760C" w:rsidP="0071760C">
      <w:pPr>
        <w:spacing w:before="0" w:line="276" w:lineRule="auto"/>
        <w:rPr>
          <w:rFonts w:asciiTheme="minorHAnsi" w:hAnsiTheme="minorHAnsi" w:cstheme="minorHAnsi"/>
          <w:b/>
        </w:rPr>
      </w:pPr>
    </w:p>
    <w:p w:rsidR="0071760C" w:rsidRPr="0071760C" w:rsidRDefault="00513176" w:rsidP="0071760C">
      <w:pPr>
        <w:spacing w:before="0" w:line="276" w:lineRule="auto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  <w:noProof/>
          <w:lang w:val="en-IN" w:eastAsia="en-IN"/>
        </w:rPr>
      </w:r>
      <w:r w:rsidRPr="00513176">
        <w:rPr>
          <w:rFonts w:asciiTheme="minorHAnsi" w:hAnsiTheme="minorHAnsi" w:cstheme="minorHAnsi"/>
          <w:b/>
          <w:noProof/>
          <w:lang w:val="en-IN" w:eastAsia="en-IN"/>
        </w:rPr>
        <w:pict>
          <v:group id="Canvas 2" o:spid="_x0000_s1048" editas="canvas" style="width:170.85pt;height:117.15pt;mso-position-horizontal-relative:char;mso-position-vertical-relative:line" coordsize="21697,148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">
            <v:shape id="_x0000_s1049" type="#_x0000_t75" style="position:absolute;width:21697;height:14878;visibility:visible">
              <v:fill o:detectmouseclick="t"/>
              <v:path o:connecttype="none"/>
            </v:shape>
            <v:oval id="Oval 4" o:spid="_x0000_s1050" style="position:absolute;left:4508;top:10325;width:16205;height:356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UacL4A&#10;AADaAAAADwAAAGRycy9kb3ducmV2LnhtbERPXWvCMBR9F/wP4Q72ZlMHG9I1yliR6eOqsNdLcteW&#10;NjeliW3dr18EwcfD+c53s+3ESINvHCtYJykIYu1Mw5WC82m/2oDwAdlg55gUXMnDbrtc5JgZN/E3&#10;jWWoRAxhn6GCOoQ+k9Lrmiz6xPXEkft1g8UQ4VBJM+AUw20nX9L0TVpsODbU2NNnTbotLzbO+NPh&#10;x/Zfrj2v90c9FUXVmkKp56f54x1EoDk8xHf3wSh4hduV6Ae5/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yFGnC+AAAA2gAAAA8AAAAAAAAAAAAAAAAAmAIAAGRycy9kb3ducmV2&#10;LnhtbFBLBQYAAAAABAAEAPUAAACDAwAAAAA=&#10;" fillcolor="#ffffb9" strokecolor="maroon" strokeweight="19e-5mm"/>
            <v:rect id="Rectangle 5" o:spid="_x0000_s1051" style="position:absolute;left:9607;top:11131;width:6877;height:1581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y/H78A&#10;AADbAAAADwAAAGRycy9kb3ducmV2LnhtbERPS2rDMBDdF3IHMYHuGjleFNeNEkogkJRsbPcAgzX+&#10;UGlkJCV2b18VAt3N431nd1isEXfyYXSsYLvJQBC3To/cK/hqTi8FiBCRNRrHpOCHAhz2q6cdltrN&#10;XNG9jr1IIRxKVDDEOJVShnYgi2HjJuLEdc5bjAn6XmqPcwq3RuZZ9iotjpwaBpzoOFD7Xd+sAtnU&#10;p7mojc/cZ95dzeVcdeSUel4vH+8gIi3xX/xwn3Wa/wZ/v6QD5P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DL8fvwAAANsAAAAPAAAAAAAAAAAAAAAAAJgCAABkcnMvZG93bnJl&#10;di54bWxQSwUGAAAAAAQABAD1AAAAhAMAAAAA&#10;" filled="f" stroked="f">
              <v:textbox style="mso-fit-shape-to-text:t" inset="0,0,0,0">
                <w:txbxContent>
                  <w:p w:rsidR="00594567" w:rsidRDefault="00594567" w:rsidP="0071760C"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4"/>
                        <w:szCs w:val="14"/>
                      </w:rPr>
                      <w:t>View Inventory</w:t>
                    </w:r>
                  </w:p>
                </w:txbxContent>
              </v:textbox>
            </v:rect>
            <v:line id="Line 6" o:spid="_x0000_s1052" style="position:absolute;visibility:visible" from="4933,4883" to="10756,10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GJhXr8AAADbAAAADwAAAGRycy9kb3ducmV2LnhtbERPy4rCMBTdC/5DuIIb0VRhRKtRRFRm&#10;IYPP/aW5ttXmpjSx1r83iwGXh/OeLxtTiJoql1tWMBxEIIgTq3NOFVzO2/4EhPPIGgvLpOBNDpaL&#10;dmuOsbYvPlJ98qkIIexiVJB5X8ZSuiQjg25gS+LA3Wxl0AdYpVJX+ArhppCjKBpLgzmHhgxLWmeU&#10;PE5Po+BvPz3shsXm3mNXv6/P69Tcf7RS3U6zmoHw1Piv+N/9qxWMwvrwJfwAufg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GJhXr8AAADbAAAADwAAAAAAAAAAAAAAAACh&#10;AgAAZHJzL2Rvd25yZXYueG1sUEsFBgAAAAAEAAQA+QAAAI0DAAAAAA==&#10;" strokecolor="maroon" strokeweight="19e-5mm"/>
            <v:oval id="Oval 7" o:spid="_x0000_s1053" style="position:absolute;left:2533;top:984;width:756;height:74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WZIMIA&#10;AADbAAAADwAAAGRycy9kb3ducmV2LnhtbESPwWrDMBBE74X+g9hAbrVsH0pxooQSE9oe4xpyXaSt&#10;bWytjKXabr8+ChR6HGbnzc7+uNpBzDT5zrGCLElBEGtnOm4U1J/npxcQPiAbHByTgh/ycDw8Puyx&#10;MG7hC81VaESEsC9QQRvCWEjpdUsWfeJG4uh9ucliiHJqpJlwiXA7yDxNn6XFjmNDiyOdWtJ99W3j&#10;G786XO345vo6O3/opSyb3pRKbTfr6w5EoDX8H/+l342CPIP7lggAeb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5ZkgwgAAANsAAAAPAAAAAAAAAAAAAAAAAJgCAABkcnMvZG93&#10;bnJldi54bWxQSwUGAAAAAAQABAD1AAAAhwMAAAAA&#10;" fillcolor="#ffffb9" strokecolor="maroon" strokeweight="19e-5mm"/>
            <v:line id="Line 8" o:spid="_x0000_s1054" style="position:absolute;visibility:visible" from="2914,1784" to="2921,2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/xassUAAADbAAAADwAAAGRycy9kb3ducmV2LnhtbESPT2vCQBTE7wW/w/IEL6VuDLSY1FWk&#10;VPEgpY31/si+JtHs25Bd8+fbd4VCj8PM/IZZbQZTi45aV1lWsJhHIIhzqysuFHyfdk9LEM4ja6wt&#10;k4KRHGzWk4cVptr2/EVd5gsRIOxSVFB636RSurwkg25uG+Lg/djWoA+yLaRusQ9wU8s4il6kwYrD&#10;QokNvZWUX7ObUfBxTD73i/r98siuG8+3c2Iuz1qp2XTYvoLwNPj/8F/7oBXEMdy/hB8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/xassUAAADbAAAADwAAAAAAAAAA&#10;AAAAAAChAgAAZHJzL2Rvd25yZXYueG1sUEsFBgAAAAAEAAQA+QAAAJMDAAAAAA==&#10;" strokecolor="maroon" strokeweight="19e-5mm"/>
            <v:line id="Line 9" o:spid="_x0000_s1055" style="position:absolute;visibility:visible" from="2489,2063" to="3384,2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LD/KcQAAADbAAAADwAAAGRycy9kb3ducmV2LnhtbESPT4vCMBTE74LfIbyFvYimKi5rNYrI&#10;Kh5Edv1zfzRv22rzUppY67c3guBxmJnfMNN5YwpRU+Vyywr6vQgEcWJ1zqmC42HV/QbhPLLGwjIp&#10;uJOD+azdmmKs7Y3/qN77VAQIuxgVZN6XsZQuycig69mSOHj/tjLog6xSqSu8Bbgp5CCKvqTBnMNC&#10;hiUtM0ou+6tRsNuOf9f94ufcYVffT9fT2JxHWqnPj2YxAeGp8e/wq73RCgZDeH4JP0DO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sP8pxAAAANsAAAAPAAAAAAAAAAAA&#10;AAAAAKECAABkcnMvZG93bnJldi54bWxQSwUGAAAAAAQABAD5AAAAkgMAAAAA&#10;" strokecolor="maroon" strokeweight="19e-5mm"/>
            <v:line id="Line 10" o:spid="_x0000_s1056" style="position:absolute;flip:x;visibility:visible" from="2349,2584" to="2914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aXocIAAADbAAAADwAAAGRycy9kb3ducmV2LnhtbESPQYvCMBSE74L/IbwFb5puFVmqUURw&#10;9Sbqonh7bZ5tsXkpTVbrvzeC4HGYmW+Y6bw1lbhR40rLCr4HEQjizOqScwV/h1X/B4TzyBory6Tg&#10;QQ7ms25niom2d97Rbe9zESDsElRQeF8nUrqsIINuYGvi4F1sY9AH2eRSN3gPcFPJOIrG0mDJYaHA&#10;mpYFZdf9v1GQptXwfDy68neZbWOTHtinp7VSva92MQHhqfWf8Lu90QriEby+hB8gZ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DaXocIAAADbAAAADwAAAAAAAAAAAAAA&#10;AAChAgAAZHJzL2Rvd25yZXYueG1sUEsFBgAAAAAEAAQA+QAAAJADAAAAAA==&#10;" strokecolor="maroon" strokeweight="19e-5mm"/>
            <v:line id="Line 11" o:spid="_x0000_s1057" style="position:absolute;visibility:visible" from="2914,2584" to="3524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BXCxsUAAADbAAAADwAAAGRycy9kb3ducmV2LnhtbESPQWvCQBSE74L/YXlCL1I3BpQmdRWR&#10;tvRQxKbN/ZF9TWKzb0N2E+O/7xYEj8PMfMNsdqNpxECdqy0rWC4iEMSF1TWXCr6/Xh+fQDiPrLGx&#10;TAqu5GC3nU42mGp74U8aMl+KAGGXooLK+zaV0hUVGXQL2xIH78d2Bn2QXSl1h5cAN42Mo2gtDdYc&#10;Fips6VBR8Zv1RsHxIzm9LZuX85zdcM37PDHnlVbqYTbun0F4Gv09fGu/awXxCv6/hB8gt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BXCxsUAAADbAAAADwAAAAAAAAAA&#10;AAAAAAChAgAAZHJzL2Rvd25yZXYueG1sUEsFBgAAAAAEAAQA+QAAAJMDAAAAAA==&#10;" strokecolor="maroon" strokeweight="19e-5mm"/>
            <v:rect id="Rectangle 12" o:spid="_x0000_s1058" style="position:absolute;left:1504;top:3663;width:2858;height:1582;visibility:visible;mso-wrap-style:non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/h0MAA&#10;AADbAAAADwAAAGRycy9kb3ducmV2LnhtbESPzYoCMRCE74LvEFrYm2acg8hoFBEEV/biuA/QTHp+&#10;MOkMSXRm394Iwh6LqvqK2u5Ha8STfOgcK1guMhDEldMdNwp+b6f5GkSIyBqNY1LwRwH2u+lki4V2&#10;A1/pWcZGJAiHAhW0MfaFlKFqyWJYuJ44ebXzFmOSvpHa45Dg1sg8y1bSYsdpocWeji1V9/JhFchb&#10;eRrWpfGZu+T1j/k+X2tySn3NxsMGRKQx/oc/7bNWkK/g/SX9A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/h0MAAAADbAAAADwAAAAAAAAAAAAAAAACYAgAAZHJzL2Rvd25y&#10;ZXYueG1sUEsFBgAAAAAEAAQA9QAAAIUDAAAAAA==&#10;" filled="f" stroked="f">
              <v:textbox style="mso-fit-shape-to-text:t" inset="0,0,0,0">
                <w:txbxContent>
                  <w:p w:rsidR="00594567" w:rsidRDefault="00594567" w:rsidP="0071760C">
                    <w:r>
                      <w:rPr>
                        <w:rFonts w:ascii="Tahoma" w:hAnsi="Tahoma" w:cs="Tahoma"/>
                        <w:b/>
                        <w:bCs/>
                        <w:color w:val="000000"/>
                        <w:sz w:val="14"/>
                        <w:szCs w:val="14"/>
                      </w:rPr>
                      <w:t>Admin</w:t>
                    </w:r>
                  </w:p>
                </w:txbxContent>
              </v:textbox>
            </v:rect>
            <w10:wrap type="none"/>
            <w10:anchorlock/>
          </v:group>
        </w:pict>
      </w:r>
    </w:p>
    <w:p w:rsidR="0071760C" w:rsidRPr="0071760C" w:rsidRDefault="0071760C" w:rsidP="0071760C">
      <w:pPr>
        <w:spacing w:before="0" w:line="276" w:lineRule="auto"/>
        <w:rPr>
          <w:rFonts w:asciiTheme="minorHAnsi" w:hAnsiTheme="minorHAnsi" w:cstheme="minorHAnsi"/>
          <w:b/>
        </w:rPr>
      </w:pPr>
    </w:p>
    <w:p w:rsidR="0071760C" w:rsidRPr="0071760C" w:rsidRDefault="0071760C" w:rsidP="007A1DC0">
      <w:pPr>
        <w:pStyle w:val="ListParagraph"/>
        <w:numPr>
          <w:ilvl w:val="1"/>
          <w:numId w:val="20"/>
        </w:numPr>
        <w:spacing w:before="0" w:line="276" w:lineRule="auto"/>
        <w:rPr>
          <w:rFonts w:asciiTheme="minorHAnsi" w:hAnsiTheme="minorHAnsi" w:cstheme="minorHAnsi"/>
        </w:rPr>
      </w:pPr>
      <w:r w:rsidRPr="0071760C">
        <w:rPr>
          <w:rFonts w:asciiTheme="minorHAnsi" w:hAnsiTheme="minorHAnsi" w:cstheme="minorHAnsi"/>
        </w:rPr>
        <w:t>For all the scheduled flights</w:t>
      </w:r>
      <w:r w:rsidR="00293DF9">
        <w:rPr>
          <w:rFonts w:asciiTheme="minorHAnsi" w:hAnsiTheme="minorHAnsi" w:cstheme="minorHAnsi"/>
        </w:rPr>
        <w:t xml:space="preserve"> in a day</w:t>
      </w:r>
      <w:r w:rsidRPr="0071760C">
        <w:rPr>
          <w:rFonts w:asciiTheme="minorHAnsi" w:hAnsiTheme="minorHAnsi" w:cstheme="minorHAnsi"/>
        </w:rPr>
        <w:t xml:space="preserve">, the admin </w:t>
      </w:r>
      <w:r w:rsidR="00293DF9">
        <w:rPr>
          <w:rFonts w:asciiTheme="minorHAnsi" w:hAnsiTheme="minorHAnsi" w:cstheme="minorHAnsi"/>
        </w:rPr>
        <w:t>should be able</w:t>
      </w:r>
      <w:r w:rsidRPr="0071760C">
        <w:rPr>
          <w:rFonts w:asciiTheme="minorHAnsi" w:hAnsiTheme="minorHAnsi" w:cstheme="minorHAnsi"/>
        </w:rPr>
        <w:t xml:space="preserve"> to view the inventory</w:t>
      </w:r>
      <w:r w:rsidR="00293DF9">
        <w:rPr>
          <w:rFonts w:asciiTheme="minorHAnsi" w:hAnsiTheme="minorHAnsi" w:cstheme="minorHAnsi"/>
        </w:rPr>
        <w:t xml:space="preserve"> on a daily basis</w:t>
      </w:r>
      <w:r w:rsidR="00880761">
        <w:rPr>
          <w:rFonts w:asciiTheme="minorHAnsi" w:hAnsiTheme="minorHAnsi" w:cstheme="minorHAnsi"/>
        </w:rPr>
        <w:t>,  for departures scheduled between 0000hrs to 2300 hrs of the day</w:t>
      </w:r>
    </w:p>
    <w:p w:rsidR="0071760C" w:rsidRPr="0071760C" w:rsidRDefault="0071760C" w:rsidP="007A1DC0">
      <w:pPr>
        <w:pStyle w:val="ListParagraph"/>
        <w:numPr>
          <w:ilvl w:val="1"/>
          <w:numId w:val="20"/>
        </w:numPr>
        <w:spacing w:before="0" w:line="276" w:lineRule="auto"/>
        <w:rPr>
          <w:rFonts w:asciiTheme="minorHAnsi" w:hAnsiTheme="minorHAnsi" w:cstheme="minorHAnsi"/>
        </w:rPr>
      </w:pPr>
      <w:r w:rsidRPr="0071760C">
        <w:rPr>
          <w:rFonts w:asciiTheme="minorHAnsi" w:hAnsiTheme="minorHAnsi" w:cstheme="minorHAnsi"/>
        </w:rPr>
        <w:lastRenderedPageBreak/>
        <w:t xml:space="preserve">This will display the </w:t>
      </w:r>
      <w:r w:rsidR="00FE1C30">
        <w:rPr>
          <w:rFonts w:asciiTheme="minorHAnsi" w:hAnsiTheme="minorHAnsi" w:cstheme="minorHAnsi"/>
        </w:rPr>
        <w:t xml:space="preserve">following </w:t>
      </w:r>
      <w:r w:rsidRPr="0071760C">
        <w:rPr>
          <w:rFonts w:asciiTheme="minorHAnsi" w:hAnsiTheme="minorHAnsi" w:cstheme="minorHAnsi"/>
        </w:rPr>
        <w:t>detail</w:t>
      </w:r>
      <w:r w:rsidR="00FE1C30">
        <w:rPr>
          <w:rFonts w:asciiTheme="minorHAnsi" w:hAnsiTheme="minorHAnsi" w:cstheme="minorHAnsi"/>
        </w:rPr>
        <w:t xml:space="preserve">s for each scheduled flight </w:t>
      </w:r>
    </w:p>
    <w:p w:rsidR="00293DF9" w:rsidRDefault="00293DF9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Airline Name</w:t>
      </w:r>
    </w:p>
    <w:p w:rsidR="00293DF9" w:rsidRDefault="00293DF9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Flight Name</w:t>
      </w:r>
    </w:p>
    <w:p w:rsidR="009A1F06" w:rsidRDefault="009A1F06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Route</w:t>
      </w:r>
    </w:p>
    <w:p w:rsidR="00293DF9" w:rsidRDefault="0081534A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Departure</w:t>
      </w:r>
      <w:r w:rsidR="00293DF9">
        <w:rPr>
          <w:rFonts w:asciiTheme="minorHAnsi" w:hAnsiTheme="minorHAnsi" w:cstheme="minorHAnsi"/>
        </w:rPr>
        <w:t xml:space="preserve"> Time</w:t>
      </w:r>
    </w:p>
    <w:p w:rsidR="00293DF9" w:rsidRDefault="00293DF9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Arrival Time</w:t>
      </w:r>
    </w:p>
    <w:p w:rsidR="00293DF9" w:rsidRDefault="00293DF9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Capacity in Economy class</w:t>
      </w:r>
    </w:p>
    <w:p w:rsidR="00293DF9" w:rsidRDefault="00293DF9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Capacity in Business class</w:t>
      </w:r>
    </w:p>
    <w:p w:rsidR="0071760C" w:rsidRDefault="0071760C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 w:rsidRPr="0071760C">
        <w:rPr>
          <w:rFonts w:asciiTheme="minorHAnsi" w:hAnsiTheme="minorHAnsi" w:cstheme="minorHAnsi"/>
        </w:rPr>
        <w:t>Seat</w:t>
      </w:r>
      <w:r w:rsidR="00293DF9">
        <w:rPr>
          <w:rFonts w:asciiTheme="minorHAnsi" w:hAnsiTheme="minorHAnsi" w:cstheme="minorHAnsi"/>
        </w:rPr>
        <w:t>s</w:t>
      </w:r>
      <w:r w:rsidRPr="0071760C">
        <w:rPr>
          <w:rFonts w:asciiTheme="minorHAnsi" w:hAnsiTheme="minorHAnsi" w:cstheme="minorHAnsi"/>
        </w:rPr>
        <w:t xml:space="preserve"> Available</w:t>
      </w:r>
      <w:r w:rsidR="00293DF9">
        <w:rPr>
          <w:rFonts w:asciiTheme="minorHAnsi" w:hAnsiTheme="minorHAnsi" w:cstheme="minorHAnsi"/>
        </w:rPr>
        <w:t xml:space="preserve"> in Economy class</w:t>
      </w:r>
    </w:p>
    <w:p w:rsidR="00293DF9" w:rsidRPr="00293DF9" w:rsidRDefault="00293DF9" w:rsidP="007A1DC0">
      <w:pPr>
        <w:pStyle w:val="ListParagraph"/>
        <w:numPr>
          <w:ilvl w:val="2"/>
          <w:numId w:val="20"/>
        </w:numPr>
        <w:spacing w:before="0" w:line="276" w:lineRule="auto"/>
        <w:rPr>
          <w:rFonts w:asciiTheme="minorHAnsi" w:hAnsiTheme="minorHAnsi" w:cstheme="minorHAnsi"/>
        </w:rPr>
      </w:pPr>
      <w:r w:rsidRPr="00293DF9">
        <w:rPr>
          <w:rFonts w:asciiTheme="minorHAnsi" w:hAnsiTheme="minorHAnsi" w:cstheme="minorHAnsi"/>
        </w:rPr>
        <w:t>Seats in Business class</w:t>
      </w:r>
    </w:p>
    <w:p w:rsidR="0071760C" w:rsidRPr="0071760C" w:rsidRDefault="0071760C" w:rsidP="007A1DC0">
      <w:pPr>
        <w:pStyle w:val="ListParagraph"/>
        <w:numPr>
          <w:ilvl w:val="1"/>
          <w:numId w:val="20"/>
        </w:numPr>
        <w:spacing w:before="0" w:line="276" w:lineRule="auto"/>
        <w:rPr>
          <w:rFonts w:asciiTheme="minorHAnsi" w:hAnsiTheme="minorHAnsi" w:cstheme="minorHAnsi"/>
        </w:rPr>
      </w:pPr>
      <w:r w:rsidRPr="0071760C">
        <w:rPr>
          <w:rFonts w:asciiTheme="minorHAnsi" w:hAnsiTheme="minorHAnsi" w:cstheme="minorHAnsi"/>
        </w:rPr>
        <w:t xml:space="preserve">This </w:t>
      </w:r>
      <w:r w:rsidR="003F5603">
        <w:rPr>
          <w:rFonts w:asciiTheme="minorHAnsi" w:hAnsiTheme="minorHAnsi" w:cstheme="minorHAnsi"/>
        </w:rPr>
        <w:t>i</w:t>
      </w:r>
      <w:r w:rsidRPr="0071760C">
        <w:rPr>
          <w:rFonts w:asciiTheme="minorHAnsi" w:hAnsiTheme="minorHAnsi" w:cstheme="minorHAnsi"/>
        </w:rPr>
        <w:t>s</w:t>
      </w:r>
      <w:r w:rsidR="003F5603">
        <w:rPr>
          <w:rFonts w:asciiTheme="minorHAnsi" w:hAnsiTheme="minorHAnsi" w:cstheme="minorHAnsi"/>
        </w:rPr>
        <w:t xml:space="preserve"> purely a read-only list, which should be updated each time a booking is made in a scheduled flight of the current day or a booking is cancelled, for a scheduled flight for the current day</w:t>
      </w:r>
    </w:p>
    <w:p w:rsidR="00E002ED" w:rsidRPr="00B50743" w:rsidRDefault="00E002ED" w:rsidP="0071760C">
      <w:pPr>
        <w:pStyle w:val="ListParagraph"/>
        <w:autoSpaceDE w:val="0"/>
        <w:autoSpaceDN w:val="0"/>
        <w:adjustRightInd w:val="0"/>
        <w:spacing w:before="0"/>
        <w:rPr>
          <w:rFonts w:asciiTheme="minorHAnsi" w:hAnsiTheme="minorHAnsi" w:cstheme="minorHAnsi"/>
        </w:rPr>
      </w:pPr>
    </w:p>
    <w:p w:rsidR="00F10911" w:rsidRDefault="00F10911" w:rsidP="00F10911"/>
    <w:p w:rsidR="00F10911" w:rsidRPr="0014417F" w:rsidRDefault="00F10911" w:rsidP="00622B62">
      <w:pPr>
        <w:pStyle w:val="Heading4"/>
        <w:rPr>
          <w:vanish/>
          <w:color w:val="000000"/>
        </w:rPr>
      </w:pPr>
      <w:bookmarkStart w:id="49" w:name="_Toc356390563"/>
      <w:r w:rsidRPr="0014417F">
        <w:t xml:space="preserve">Error </w:t>
      </w:r>
      <w:r w:rsidR="00EE2BBF">
        <w:t>Handling</w:t>
      </w:r>
      <w:bookmarkEnd w:id="49"/>
    </w:p>
    <w:p w:rsidR="00F10911" w:rsidRPr="0014417F" w:rsidRDefault="00F10911" w:rsidP="00622B62">
      <w:pPr>
        <w:pStyle w:val="Heading4"/>
        <w:rPr>
          <w:color w:val="000000"/>
        </w:rPr>
      </w:pPr>
      <w:bookmarkStart w:id="50" w:name="_Toc356390564"/>
      <w:bookmarkEnd w:id="50"/>
    </w:p>
    <w:p w:rsidR="00F10911" w:rsidRPr="00F10911" w:rsidRDefault="00EE2BBF" w:rsidP="007A1DC0">
      <w:pPr>
        <w:pStyle w:val="ListParagraph"/>
        <w:numPr>
          <w:ilvl w:val="0"/>
          <w:numId w:val="16"/>
        </w:numPr>
        <w:spacing w:before="0" w:line="276" w:lineRule="auto"/>
        <w:jc w:val="left"/>
        <w:rPr>
          <w:rFonts w:asciiTheme="minorHAnsi" w:hAnsiTheme="minorHAnsi" w:cstheme="minorHAnsi"/>
          <w:b/>
          <w:color w:val="000000"/>
        </w:rPr>
      </w:pPr>
      <w:r>
        <w:rPr>
          <w:rFonts w:asciiTheme="minorHAnsi" w:hAnsiTheme="minorHAnsi" w:cstheme="minorHAnsi"/>
          <w:color w:val="000000"/>
        </w:rPr>
        <w:t xml:space="preserve">All Validation </w:t>
      </w:r>
      <w:r w:rsidR="00F10911" w:rsidRPr="0014417F">
        <w:rPr>
          <w:rFonts w:asciiTheme="minorHAnsi" w:hAnsiTheme="minorHAnsi" w:cstheme="minorHAnsi"/>
          <w:color w:val="000000"/>
        </w:rPr>
        <w:t xml:space="preserve">Errors and exceptions occurring in the application should be </w:t>
      </w:r>
      <w:r>
        <w:rPr>
          <w:rFonts w:asciiTheme="minorHAnsi" w:hAnsiTheme="minorHAnsi" w:cstheme="minorHAnsi"/>
          <w:color w:val="000000"/>
        </w:rPr>
        <w:t>handled &amp; a message should be displayed by the system for the same</w:t>
      </w:r>
      <w:r w:rsidR="00F10911" w:rsidRPr="0014417F">
        <w:rPr>
          <w:rFonts w:asciiTheme="minorHAnsi" w:hAnsiTheme="minorHAnsi" w:cstheme="minorHAnsi"/>
          <w:color w:val="000000"/>
        </w:rPr>
        <w:t>.</w:t>
      </w:r>
    </w:p>
    <w:p w:rsidR="002B0C82" w:rsidRPr="00F10911" w:rsidRDefault="00EE2BBF" w:rsidP="007A1DC0">
      <w:pPr>
        <w:pStyle w:val="ListParagraph"/>
        <w:numPr>
          <w:ilvl w:val="0"/>
          <w:numId w:val="16"/>
        </w:numPr>
        <w:spacing w:before="0" w:line="276" w:lineRule="auto"/>
        <w:jc w:val="left"/>
        <w:rPr>
          <w:rFonts w:asciiTheme="minorHAnsi" w:hAnsiTheme="minorHAnsi" w:cstheme="minorHAnsi"/>
          <w:b/>
          <w:color w:val="000000"/>
        </w:rPr>
      </w:pPr>
      <w:r>
        <w:rPr>
          <w:rFonts w:asciiTheme="minorHAnsi" w:hAnsiTheme="minorHAnsi" w:cstheme="minorHAnsi"/>
          <w:color w:val="000000"/>
        </w:rPr>
        <w:t>The system should have graceful exits defined for errors &amp; exceptions</w:t>
      </w:r>
      <w:r w:rsidR="002B0C82" w:rsidRPr="00F10911">
        <w:rPr>
          <w:rFonts w:asciiTheme="minorHAnsi" w:hAnsiTheme="minorHAnsi" w:cstheme="minorHAnsi"/>
        </w:rPr>
        <w:br w:type="page"/>
      </w:r>
    </w:p>
    <w:p w:rsidR="002F7EC5" w:rsidRDefault="002F7EC5" w:rsidP="00F62CF7">
      <w:pPr>
        <w:pStyle w:val="Heading3"/>
      </w:pPr>
      <w:bookmarkStart w:id="51" w:name="_Toc356390565"/>
      <w:r>
        <w:lastRenderedPageBreak/>
        <w:t>GUI Requirements</w:t>
      </w:r>
      <w:bookmarkEnd w:id="51"/>
    </w:p>
    <w:p w:rsidR="002F7EC5" w:rsidRPr="002F7EC5" w:rsidRDefault="002F7EC5" w:rsidP="002F7EC5">
      <w:pPr>
        <w:rPr>
          <w:rFonts w:asciiTheme="minorHAnsi" w:hAnsiTheme="minorHAnsi" w:cstheme="minorHAnsi"/>
          <w:sz w:val="22"/>
          <w:szCs w:val="22"/>
        </w:rPr>
      </w:pPr>
      <w:r w:rsidRPr="002F7EC5">
        <w:rPr>
          <w:rFonts w:asciiTheme="minorHAnsi" w:hAnsiTheme="minorHAnsi" w:cstheme="minorHAnsi"/>
          <w:sz w:val="22"/>
          <w:szCs w:val="22"/>
        </w:rPr>
        <w:t>The GUI requirements for this application are specified at each page level, by using the screen design prototypes as b</w:t>
      </w:r>
      <w:r>
        <w:rPr>
          <w:rFonts w:asciiTheme="minorHAnsi" w:hAnsiTheme="minorHAnsi" w:cstheme="minorHAnsi"/>
          <w:sz w:val="22"/>
          <w:szCs w:val="22"/>
        </w:rPr>
        <w:t>e</w:t>
      </w:r>
      <w:r w:rsidRPr="002F7EC5">
        <w:rPr>
          <w:rFonts w:asciiTheme="minorHAnsi" w:hAnsiTheme="minorHAnsi" w:cstheme="minorHAnsi"/>
          <w:sz w:val="22"/>
          <w:szCs w:val="22"/>
        </w:rPr>
        <w:t>low:</w:t>
      </w:r>
    </w:p>
    <w:p w:rsidR="002F7EC5" w:rsidRDefault="002F7EC5" w:rsidP="002F7EC5">
      <w:pPr>
        <w:pStyle w:val="Heading4"/>
      </w:pPr>
      <w:bookmarkStart w:id="52" w:name="_Toc356390566"/>
      <w:r>
        <w:t>Home Page</w:t>
      </w:r>
      <w:bookmarkEnd w:id="52"/>
    </w:p>
    <w:p w:rsidR="002F7EC5" w:rsidRPr="002F7EC5" w:rsidRDefault="002F7EC5" w:rsidP="002F7EC5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5" w:rsidRDefault="002F7EC5" w:rsidP="002F7EC5">
      <w:pPr>
        <w:pStyle w:val="Heading4"/>
      </w:pPr>
      <w:bookmarkStart w:id="53" w:name="_Toc356390567"/>
      <w:r>
        <w:t>Search Results</w:t>
      </w:r>
      <w:bookmarkEnd w:id="53"/>
    </w:p>
    <w:p w:rsidR="002F7EC5" w:rsidRPr="002F7EC5" w:rsidRDefault="002F7EC5" w:rsidP="002F7EC5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Result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5" w:rsidRDefault="002F7EC5" w:rsidP="002F7EC5">
      <w:pPr>
        <w:pStyle w:val="Heading4"/>
      </w:pPr>
      <w:bookmarkStart w:id="54" w:name="_Toc356390568"/>
      <w:r>
        <w:lastRenderedPageBreak/>
        <w:t>Confirm Booking</w:t>
      </w:r>
      <w:bookmarkEnd w:id="54"/>
    </w:p>
    <w:p w:rsidR="002F7EC5" w:rsidRDefault="002F7EC5" w:rsidP="002F7EC5">
      <w:pPr>
        <w:pStyle w:val="Heading4"/>
        <w:numPr>
          <w:ilvl w:val="0"/>
          <w:numId w:val="0"/>
        </w:numPr>
        <w:ind w:left="864"/>
      </w:pPr>
    </w:p>
    <w:p w:rsidR="002F7EC5" w:rsidRPr="002F7EC5" w:rsidRDefault="002F7EC5" w:rsidP="002F7EC5">
      <w:pPr>
        <w:pStyle w:val="Heading4"/>
        <w:numPr>
          <w:ilvl w:val="0"/>
          <w:numId w:val="0"/>
        </w:numPr>
        <w:ind w:left="864"/>
      </w:pPr>
      <w:bookmarkStart w:id="55" w:name="_Toc355503436"/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Book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5"/>
    </w:p>
    <w:p w:rsidR="002F7EC5" w:rsidRDefault="002F7EC5" w:rsidP="002F7EC5">
      <w:pPr>
        <w:pStyle w:val="Heading4"/>
      </w:pPr>
      <w:bookmarkStart w:id="56" w:name="_Toc356390569"/>
      <w:r>
        <w:t>Passenger Details</w:t>
      </w:r>
      <w:bookmarkEnd w:id="56"/>
    </w:p>
    <w:p w:rsidR="002F7EC5" w:rsidRDefault="002F7EC5" w:rsidP="002F7EC5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ssengerDetail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5" w:rsidRDefault="002F7EC5" w:rsidP="002F7EC5">
      <w:pPr>
        <w:pStyle w:val="Heading4"/>
      </w:pPr>
      <w:bookmarkStart w:id="57" w:name="_Toc356390570"/>
      <w:r>
        <w:lastRenderedPageBreak/>
        <w:t>Payment</w:t>
      </w:r>
      <w:bookmarkEnd w:id="57"/>
    </w:p>
    <w:p w:rsidR="002F7EC5" w:rsidRPr="002F7EC5" w:rsidRDefault="002F7EC5" w:rsidP="002F7EC5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yment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5" w:rsidRDefault="002F7EC5" w:rsidP="002F7EC5">
      <w:pPr>
        <w:pStyle w:val="Heading4"/>
      </w:pPr>
      <w:bookmarkStart w:id="58" w:name="_Toc356390571"/>
      <w:r>
        <w:t>Payment confirmation - E-Ticket</w:t>
      </w:r>
      <w:bookmarkEnd w:id="58"/>
    </w:p>
    <w:p w:rsidR="002F7EC5" w:rsidRPr="002F7EC5" w:rsidRDefault="002F7EC5" w:rsidP="002F7EC5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ticket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5A" w:rsidRDefault="00425D5A" w:rsidP="00425D5A">
      <w:pPr>
        <w:pStyle w:val="Heading4"/>
      </w:pPr>
      <w:bookmarkStart w:id="59" w:name="_Toc356390572"/>
      <w:r>
        <w:lastRenderedPageBreak/>
        <w:t>Registration</w:t>
      </w:r>
      <w:bookmarkEnd w:id="59"/>
    </w:p>
    <w:p w:rsidR="00425D5A" w:rsidRPr="002F7EC5" w:rsidRDefault="00425D5A" w:rsidP="00425D5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5A" w:rsidRDefault="00425D5A" w:rsidP="00425D5A">
      <w:pPr>
        <w:pStyle w:val="Heading4"/>
      </w:pPr>
      <w:bookmarkStart w:id="60" w:name="_Toc356390573"/>
      <w:r>
        <w:t>Sign in</w:t>
      </w:r>
      <w:bookmarkEnd w:id="60"/>
      <w:r>
        <w:t xml:space="preserve"> </w:t>
      </w:r>
    </w:p>
    <w:p w:rsidR="00425D5A" w:rsidRPr="002F7EC5" w:rsidRDefault="00425D5A" w:rsidP="00425D5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in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EC5" w:rsidRDefault="00425D5A" w:rsidP="002F7EC5">
      <w:pPr>
        <w:pStyle w:val="Heading4"/>
      </w:pPr>
      <w:bookmarkStart w:id="61" w:name="_Toc356390574"/>
      <w:r>
        <w:lastRenderedPageBreak/>
        <w:t>View/Edit Profile</w:t>
      </w:r>
      <w:bookmarkEnd w:id="61"/>
    </w:p>
    <w:p w:rsidR="00425D5A" w:rsidRPr="00425D5A" w:rsidRDefault="00425D5A" w:rsidP="00425D5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fileMile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D5A" w:rsidRDefault="00425D5A" w:rsidP="00425D5A">
      <w:pPr>
        <w:pStyle w:val="Heading4"/>
      </w:pPr>
      <w:bookmarkStart w:id="62" w:name="_Toc356390575"/>
      <w:r>
        <w:t>My Trips</w:t>
      </w:r>
      <w:bookmarkEnd w:id="62"/>
    </w:p>
    <w:p w:rsidR="00425D5A" w:rsidRPr="00425D5A" w:rsidRDefault="00425D5A" w:rsidP="00425D5A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yTrips-Cancelled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63" w:name="_Toc356390576"/>
      <w:r>
        <w:lastRenderedPageBreak/>
        <w:t>Cancel – Confirm Box</w:t>
      </w:r>
      <w:bookmarkEnd w:id="63"/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firmCancel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64" w:name="_Toc356390577"/>
      <w:r>
        <w:t>Cancel Success Page</w:t>
      </w:r>
      <w:bookmarkEnd w:id="64"/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ncelled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770" w:rsidRDefault="007D5770" w:rsidP="00E259C4">
      <w:pPr>
        <w:pStyle w:val="Heading4"/>
      </w:pPr>
      <w:bookmarkStart w:id="65" w:name="_Toc356390578"/>
      <w:r>
        <w:lastRenderedPageBreak/>
        <w:t>Admin – Login</w:t>
      </w:r>
      <w:bookmarkEnd w:id="65"/>
    </w:p>
    <w:p w:rsidR="007D5770" w:rsidRPr="007D5770" w:rsidRDefault="007D5770" w:rsidP="007D5770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Login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66" w:name="_Toc356390579"/>
      <w:r>
        <w:t>Admin – Add Airline</w:t>
      </w:r>
      <w:bookmarkEnd w:id="66"/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Ai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67" w:name="_Toc356390580"/>
      <w:r>
        <w:lastRenderedPageBreak/>
        <w:t>Admin – Add Flight</w:t>
      </w:r>
      <w:bookmarkEnd w:id="67"/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Flight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68" w:name="_Toc356390581"/>
      <w:r>
        <w:t>Admin – Add City</w:t>
      </w:r>
      <w:bookmarkEnd w:id="68"/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City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69" w:name="_Toc356390582"/>
      <w:r>
        <w:lastRenderedPageBreak/>
        <w:t>Admin – Add Route</w:t>
      </w:r>
      <w:bookmarkEnd w:id="69"/>
    </w:p>
    <w:p w:rsidR="00E259C4" w:rsidRPr="00E259C4" w:rsidRDefault="00F175BB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6" name="Picture 5" descr="SRS-Rou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S-Route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70" w:name="_Toc356390583"/>
      <w:r>
        <w:t>Admin – View/Edit Airline</w:t>
      </w:r>
      <w:bookmarkEnd w:id="70"/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Ai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71" w:name="_Toc356390584"/>
      <w:r>
        <w:lastRenderedPageBreak/>
        <w:t>Admin – View/Edit City</w:t>
      </w:r>
      <w:bookmarkEnd w:id="71"/>
    </w:p>
    <w:p w:rsidR="00E259C4" w:rsidRPr="00E259C4" w:rsidRDefault="00F175BB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8" name="Picture 7" descr="SRS - edit c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S - edit city.jp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72" w:name="_Toc356390585"/>
      <w:r>
        <w:t>Admin – Add Schedule</w:t>
      </w:r>
      <w:bookmarkEnd w:id="72"/>
    </w:p>
    <w:p w:rsidR="00E259C4" w:rsidRPr="00E259C4" w:rsidRDefault="00F175BB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2" name="Picture 11" descr="SRS-Schedu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S-Schedule.jp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73" w:name="_Toc356390586"/>
      <w:r>
        <w:lastRenderedPageBreak/>
        <w:t>Admin – View Inventory</w:t>
      </w:r>
      <w:bookmarkEnd w:id="73"/>
    </w:p>
    <w:p w:rsidR="00E259C4" w:rsidRPr="00E259C4" w:rsidRDefault="00F175BB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19050" t="0" r="0" b="0"/>
            <wp:docPr id="13" name="Picture 12" descr="SRS-Inven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RS-Inventory.jp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74" w:name="_Toc356390587"/>
      <w:r>
        <w:t>Admin – Successful Add</w:t>
      </w:r>
      <w:bookmarkEnd w:id="74"/>
    </w:p>
    <w:p w:rsidR="00E259C4" w:rsidRPr="00E259C4" w:rsidRDefault="00E259C4" w:rsidP="00E259C4">
      <w:pPr>
        <w:rPr>
          <w:rFonts w:asciiTheme="minorHAnsi" w:hAnsiTheme="minorHAnsi"/>
        </w:rPr>
      </w:pPr>
      <w:r w:rsidRPr="00E259C4">
        <w:rPr>
          <w:rFonts w:asciiTheme="minorHAnsi" w:hAnsiTheme="minorHAnsi"/>
        </w:rPr>
        <w:t>The following type of page should be displayed to the user, when any of the admin modules executes successfully &amp; add of a new item is successful.</w:t>
      </w:r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success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E259C4">
      <w:pPr>
        <w:pStyle w:val="Heading4"/>
      </w:pPr>
      <w:bookmarkStart w:id="75" w:name="_Toc356390588"/>
      <w:r>
        <w:lastRenderedPageBreak/>
        <w:t>Admin – Failure in Add</w:t>
      </w:r>
      <w:bookmarkEnd w:id="75"/>
    </w:p>
    <w:p w:rsidR="00E259C4" w:rsidRPr="00E259C4" w:rsidRDefault="00E259C4" w:rsidP="00E259C4">
      <w:pPr>
        <w:rPr>
          <w:rFonts w:asciiTheme="minorHAnsi" w:hAnsiTheme="minorHAnsi"/>
        </w:rPr>
      </w:pPr>
      <w:r w:rsidRPr="00E259C4">
        <w:rPr>
          <w:rFonts w:asciiTheme="minorHAnsi" w:hAnsiTheme="minorHAnsi"/>
        </w:rPr>
        <w:t>The following type of page should be displayed to the user, when any of the admin modules executes with failure &amp; add of a new item has failed.</w:t>
      </w:r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Error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Default="00E259C4" w:rsidP="00425D5A">
      <w:pPr>
        <w:pStyle w:val="Heading4"/>
      </w:pPr>
      <w:bookmarkStart w:id="76" w:name="_Toc356390589"/>
      <w:r>
        <w:t>Page Validations</w:t>
      </w:r>
      <w:bookmarkEnd w:id="76"/>
    </w:p>
    <w:p w:rsidR="00E259C4" w:rsidRPr="00E259C4" w:rsidRDefault="00E259C4" w:rsidP="00E259C4">
      <w:pPr>
        <w:rPr>
          <w:rFonts w:asciiTheme="minorHAnsi" w:hAnsiTheme="minorHAnsi"/>
        </w:rPr>
      </w:pPr>
      <w:r w:rsidRPr="00E259C4">
        <w:rPr>
          <w:rFonts w:asciiTheme="minorHAnsi" w:hAnsiTheme="minorHAnsi"/>
        </w:rPr>
        <w:t>Any page validations at field level, should be displayed around, the particular field, and displayed in a similar way as below:</w:t>
      </w:r>
    </w:p>
    <w:p w:rsidR="00E259C4" w:rsidRPr="00E259C4" w:rsidRDefault="00E259C4" w:rsidP="00E259C4"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tError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9C4" w:rsidRPr="00E259C4" w:rsidRDefault="00E259C4" w:rsidP="00E259C4"/>
    <w:p w:rsidR="00F62CF7" w:rsidRDefault="00F62CF7" w:rsidP="00F62CF7">
      <w:pPr>
        <w:pStyle w:val="Heading3"/>
      </w:pPr>
      <w:bookmarkStart w:id="77" w:name="_Toc356390590"/>
      <w:r>
        <w:t>Non Functional Requirements</w:t>
      </w:r>
      <w:bookmarkEnd w:id="77"/>
    </w:p>
    <w:p w:rsidR="00F62CF7" w:rsidRDefault="00AB6EE0" w:rsidP="00F62CF7">
      <w:pPr>
        <w:pStyle w:val="Heading4"/>
      </w:pPr>
      <w:bookmarkStart w:id="78" w:name="_Toc356390591"/>
      <w:r>
        <w:t>Browser</w:t>
      </w:r>
      <w:r w:rsidR="00F62CF7">
        <w:t xml:space="preserve"> compatibility</w:t>
      </w:r>
      <w:bookmarkEnd w:id="78"/>
    </w:p>
    <w:p w:rsidR="00F62CF7" w:rsidRPr="00AB6EE0" w:rsidRDefault="00AB6EE0" w:rsidP="00AB6EE0">
      <w:pPr>
        <w:rPr>
          <w:rFonts w:asciiTheme="minorHAnsi" w:hAnsiTheme="minorHAnsi" w:cstheme="minorHAnsi"/>
          <w:sz w:val="22"/>
          <w:szCs w:val="22"/>
        </w:rPr>
      </w:pPr>
      <w:r w:rsidRPr="00AB6EE0">
        <w:rPr>
          <w:rFonts w:asciiTheme="minorHAnsi" w:hAnsiTheme="minorHAnsi" w:cstheme="minorHAnsi"/>
          <w:sz w:val="22"/>
          <w:szCs w:val="22"/>
        </w:rPr>
        <w:t xml:space="preserve">The application will be </w:t>
      </w:r>
      <w:r>
        <w:rPr>
          <w:rFonts w:asciiTheme="minorHAnsi" w:hAnsiTheme="minorHAnsi" w:cstheme="minorHAnsi"/>
          <w:sz w:val="22"/>
          <w:szCs w:val="22"/>
        </w:rPr>
        <w:t>best viewed in Google Chrome browser</w:t>
      </w:r>
    </w:p>
    <w:p w:rsidR="00AB6EE0" w:rsidRDefault="00AB6EE0" w:rsidP="00F62CF7">
      <w:pPr>
        <w:pStyle w:val="Heading4"/>
      </w:pPr>
      <w:bookmarkStart w:id="79" w:name="_Toc356390592"/>
      <w:r>
        <w:t>Performance Requirements</w:t>
      </w:r>
      <w:bookmarkEnd w:id="79"/>
    </w:p>
    <w:p w:rsidR="00AB6EE0" w:rsidRPr="00AB6EE0" w:rsidRDefault="00AB6EE0" w:rsidP="00AB6EE0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 performance requirements for this application are currently limited to benchmarking the response time of the application for mainly two pages, as follows:</w:t>
      </w:r>
    </w:p>
    <w:p w:rsidR="00AB6EE0" w:rsidRDefault="00AB6EE0" w:rsidP="007A1DC0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 w:rsidRPr="00AB6EE0">
        <w:rPr>
          <w:rFonts w:asciiTheme="minorHAnsi" w:hAnsiTheme="minorHAnsi"/>
        </w:rPr>
        <w:t>Home</w:t>
      </w:r>
      <w:r>
        <w:rPr>
          <w:rFonts w:asciiTheme="minorHAnsi" w:hAnsiTheme="minorHAnsi"/>
        </w:rPr>
        <w:t xml:space="preserve"> Page</w:t>
      </w:r>
      <w:r w:rsidRPr="00AB6EE0">
        <w:rPr>
          <w:rFonts w:asciiTheme="minorHAnsi" w:hAnsiTheme="minorHAnsi"/>
        </w:rPr>
        <w:t xml:space="preserve">: </w:t>
      </w:r>
      <w:r w:rsidR="00B43833">
        <w:rPr>
          <w:rFonts w:asciiTheme="minorHAnsi" w:hAnsiTheme="minorHAnsi"/>
        </w:rPr>
        <w:t xml:space="preserve">The maximum time taken for home page to load, with 50 concurrent users trying to access this </w:t>
      </w:r>
      <w:proofErr w:type="gramStart"/>
      <w:r w:rsidR="00B43833">
        <w:rPr>
          <w:rFonts w:asciiTheme="minorHAnsi" w:hAnsiTheme="minorHAnsi"/>
        </w:rPr>
        <w:t>page,</w:t>
      </w:r>
      <w:proofErr w:type="gramEnd"/>
      <w:r w:rsidR="00B43833">
        <w:rPr>
          <w:rFonts w:asciiTheme="minorHAnsi" w:hAnsiTheme="minorHAnsi"/>
        </w:rPr>
        <w:t xml:space="preserve"> should not exceed 10 seconds.</w:t>
      </w:r>
    </w:p>
    <w:p w:rsidR="00AB6EE0" w:rsidRPr="00AB6EE0" w:rsidRDefault="00AB6EE0" w:rsidP="007A1DC0">
      <w:pPr>
        <w:pStyle w:val="ListParagraph"/>
        <w:numPr>
          <w:ilvl w:val="0"/>
          <w:numId w:val="21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Search Results Page: </w:t>
      </w:r>
      <w:r w:rsidR="00B43833">
        <w:rPr>
          <w:rFonts w:asciiTheme="minorHAnsi" w:hAnsiTheme="minorHAnsi"/>
        </w:rPr>
        <w:t>For any search criteria specified, which has at max 10 matching schedules, the time taken</w:t>
      </w:r>
      <w:r w:rsidR="00B43833" w:rsidRPr="00B43833">
        <w:rPr>
          <w:rFonts w:asciiTheme="minorHAnsi" w:hAnsiTheme="minorHAnsi"/>
        </w:rPr>
        <w:t xml:space="preserve"> </w:t>
      </w:r>
      <w:r w:rsidR="00B43833">
        <w:rPr>
          <w:rFonts w:asciiTheme="minorHAnsi" w:hAnsiTheme="minorHAnsi"/>
        </w:rPr>
        <w:t>for search results page to load, with 50 concurrent users trying to access this page, should not exceed 30 seconds</w:t>
      </w:r>
    </w:p>
    <w:p w:rsidR="00AB6EE0" w:rsidRDefault="00AB6EE0" w:rsidP="00F62CF7">
      <w:pPr>
        <w:pStyle w:val="Heading4"/>
      </w:pPr>
      <w:bookmarkStart w:id="80" w:name="_Toc356390593"/>
      <w:r>
        <w:t>Session Management &amp; Security</w:t>
      </w:r>
      <w:bookmarkEnd w:id="80"/>
    </w:p>
    <w:p w:rsidR="00AB6EE0" w:rsidRPr="00077BCF" w:rsidRDefault="00AB6EE0" w:rsidP="00AB6EE0">
      <w:pPr>
        <w:rPr>
          <w:rFonts w:asciiTheme="minorHAnsi" w:hAnsiTheme="minorHAnsi" w:cstheme="minorHAnsi"/>
          <w:sz w:val="22"/>
          <w:szCs w:val="22"/>
        </w:rPr>
      </w:pPr>
      <w:r w:rsidRPr="00077BCF">
        <w:rPr>
          <w:rFonts w:asciiTheme="minorHAnsi" w:hAnsiTheme="minorHAnsi" w:cstheme="minorHAnsi"/>
          <w:sz w:val="22"/>
          <w:szCs w:val="22"/>
        </w:rPr>
        <w:t>The requirements for session management &amp; security in this application are related to roles defined in the application. As detailed above, the three actors, Guest User, Registered User &amp; Admin User</w:t>
      </w:r>
      <w:r w:rsidR="00077BCF" w:rsidRPr="00077BCF">
        <w:rPr>
          <w:rFonts w:asciiTheme="minorHAnsi" w:hAnsiTheme="minorHAnsi" w:cstheme="minorHAnsi"/>
          <w:sz w:val="22"/>
          <w:szCs w:val="22"/>
        </w:rPr>
        <w:t>, should have session management with respect to the user role. At no time, one user should be able to view the other user’s session related data, features &amp; access privileges.</w:t>
      </w:r>
    </w:p>
    <w:p w:rsidR="003A0511" w:rsidRPr="00C5027A" w:rsidRDefault="00B43465" w:rsidP="00F62CF7">
      <w:pPr>
        <w:pStyle w:val="Heading4"/>
      </w:pPr>
      <w:bookmarkStart w:id="81" w:name="_Toc356390594"/>
      <w:r w:rsidRPr="00C5027A">
        <w:t>Usability</w:t>
      </w:r>
      <w:bookmarkEnd w:id="34"/>
      <w:bookmarkEnd w:id="81"/>
    </w:p>
    <w:p w:rsidR="001B76BB" w:rsidRDefault="00B43465" w:rsidP="001B76BB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This subsection specifies the following requirements concerning the ease with which the system can be used.</w:t>
      </w:r>
      <w:bookmarkStart w:id="82" w:name="_Toc434992887"/>
    </w:p>
    <w:p w:rsidR="008F5DA7" w:rsidRDefault="008F5DA7" w:rsidP="007A1DC0">
      <w:pPr>
        <w:pStyle w:val="ListParagraph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Consistent Web based UI</w:t>
      </w:r>
    </w:p>
    <w:p w:rsidR="001B76BB" w:rsidRPr="001B76BB" w:rsidRDefault="001B76BB" w:rsidP="007A1DC0">
      <w:pPr>
        <w:pStyle w:val="ListParagraph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B76BB">
        <w:rPr>
          <w:rFonts w:asciiTheme="minorHAnsi" w:hAnsiTheme="minorHAnsi" w:cstheme="minorHAnsi"/>
          <w:sz w:val="22"/>
          <w:szCs w:val="22"/>
        </w:rPr>
        <w:t>Easy to use and navigate</w:t>
      </w:r>
    </w:p>
    <w:p w:rsidR="001B76BB" w:rsidRPr="001B76BB" w:rsidRDefault="001B76BB" w:rsidP="007A1DC0">
      <w:pPr>
        <w:pStyle w:val="ListParagraph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8293E">
        <w:rPr>
          <w:rFonts w:asciiTheme="minorHAnsi" w:hAnsiTheme="minorHAnsi" w:cstheme="minorHAnsi"/>
          <w:sz w:val="22"/>
          <w:szCs w:val="22"/>
        </w:rPr>
        <w:t xml:space="preserve">Intuitive – With </w:t>
      </w:r>
      <w:r w:rsidR="00077BCF">
        <w:rPr>
          <w:rFonts w:asciiTheme="minorHAnsi" w:hAnsiTheme="minorHAnsi" w:cstheme="minorHAnsi"/>
          <w:sz w:val="22"/>
          <w:szCs w:val="22"/>
        </w:rPr>
        <w:t>Tool tips</w:t>
      </w:r>
      <w:r w:rsidRPr="0018293E">
        <w:rPr>
          <w:rFonts w:asciiTheme="minorHAnsi" w:hAnsiTheme="minorHAnsi" w:cstheme="minorHAnsi"/>
          <w:sz w:val="22"/>
          <w:szCs w:val="22"/>
        </w:rPr>
        <w:t xml:space="preserve"> </w:t>
      </w:r>
    </w:p>
    <w:p w:rsidR="001B76BB" w:rsidRPr="001B76BB" w:rsidRDefault="001B76BB" w:rsidP="007A1DC0">
      <w:pPr>
        <w:pStyle w:val="ListParagraph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8293E">
        <w:rPr>
          <w:rFonts w:asciiTheme="minorHAnsi" w:hAnsiTheme="minorHAnsi" w:cstheme="minorHAnsi"/>
          <w:sz w:val="22"/>
          <w:szCs w:val="22"/>
        </w:rPr>
        <w:t>Colors should be pleasant to the eye of the user</w:t>
      </w:r>
    </w:p>
    <w:p w:rsidR="001B76BB" w:rsidRPr="001B76BB" w:rsidRDefault="001B76BB" w:rsidP="007A1DC0">
      <w:pPr>
        <w:pStyle w:val="ListParagraph"/>
        <w:numPr>
          <w:ilvl w:val="1"/>
          <w:numId w:val="22"/>
        </w:numPr>
        <w:rPr>
          <w:rFonts w:asciiTheme="minorHAnsi" w:hAnsiTheme="minorHAnsi" w:cstheme="minorHAnsi"/>
          <w:sz w:val="22"/>
          <w:szCs w:val="22"/>
        </w:rPr>
      </w:pPr>
      <w:r w:rsidRPr="0018293E">
        <w:rPr>
          <w:rFonts w:asciiTheme="minorHAnsi" w:hAnsiTheme="minorHAnsi" w:cstheme="minorHAnsi"/>
          <w:sz w:val="22"/>
          <w:szCs w:val="22"/>
        </w:rPr>
        <w:t>Provide easy access by implementing Ajax and avoid page refresh wherever possible</w:t>
      </w:r>
    </w:p>
    <w:p w:rsidR="000A0414" w:rsidRPr="001B76BB" w:rsidRDefault="000A0414" w:rsidP="007A1DC0">
      <w:pPr>
        <w:pStyle w:val="ListParagraph"/>
        <w:numPr>
          <w:ilvl w:val="1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18293E">
        <w:rPr>
          <w:rFonts w:asciiTheme="minorHAnsi" w:hAnsiTheme="minorHAnsi" w:cstheme="minorHAnsi"/>
          <w:sz w:val="22"/>
          <w:szCs w:val="22"/>
        </w:rPr>
        <w:br w:type="page"/>
      </w:r>
    </w:p>
    <w:p w:rsidR="003A0511" w:rsidRPr="00C5027A" w:rsidRDefault="00B43465">
      <w:pPr>
        <w:pStyle w:val="Heading1"/>
        <w:rPr>
          <w:rFonts w:asciiTheme="minorHAnsi" w:hAnsiTheme="minorHAnsi" w:cstheme="minorHAnsi"/>
        </w:rPr>
      </w:pPr>
      <w:bookmarkStart w:id="83" w:name="_Toc356390595"/>
      <w:r w:rsidRPr="00C5027A">
        <w:rPr>
          <w:rFonts w:asciiTheme="minorHAnsi" w:hAnsiTheme="minorHAnsi" w:cstheme="minorHAnsi"/>
        </w:rPr>
        <w:lastRenderedPageBreak/>
        <w:t>Architecture and Design</w:t>
      </w:r>
      <w:bookmarkEnd w:id="82"/>
      <w:bookmarkEnd w:id="83"/>
    </w:p>
    <w:p w:rsidR="006C6D09" w:rsidRDefault="00B43465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The section documents the major architecture and design o</w:t>
      </w:r>
      <w:r w:rsidR="006C6D09">
        <w:rPr>
          <w:rFonts w:asciiTheme="minorHAnsi" w:hAnsiTheme="minorHAnsi" w:cstheme="minorHAnsi"/>
          <w:sz w:val="22"/>
          <w:szCs w:val="22"/>
        </w:rPr>
        <w:t>f</w:t>
      </w:r>
      <w:r w:rsidRPr="00C5027A">
        <w:rPr>
          <w:rFonts w:asciiTheme="minorHAnsi" w:hAnsiTheme="minorHAnsi" w:cstheme="minorHAnsi"/>
          <w:sz w:val="22"/>
          <w:szCs w:val="22"/>
        </w:rPr>
        <w:t xml:space="preserve"> the system.</w:t>
      </w:r>
    </w:p>
    <w:p w:rsidR="003A0511" w:rsidRDefault="003A0511">
      <w:pPr>
        <w:rPr>
          <w:rFonts w:asciiTheme="minorHAnsi" w:hAnsiTheme="minorHAnsi" w:cstheme="minorHAnsi"/>
          <w:sz w:val="22"/>
          <w:szCs w:val="22"/>
        </w:rPr>
      </w:pPr>
    </w:p>
    <w:p w:rsidR="004A0096" w:rsidRDefault="00083FC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IN" w:eastAsia="en-IN"/>
        </w:rPr>
        <w:drawing>
          <wp:inline distT="0" distB="0" distL="0" distR="0">
            <wp:extent cx="5943600" cy="1243439"/>
            <wp:effectExtent l="0" t="0" r="0" b="0"/>
            <wp:docPr id="85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3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096" w:rsidRDefault="004A0096">
      <w:pPr>
        <w:rPr>
          <w:rFonts w:asciiTheme="minorHAnsi" w:hAnsiTheme="minorHAnsi" w:cstheme="minorHAnsi"/>
          <w:sz w:val="22"/>
          <w:szCs w:val="22"/>
        </w:rPr>
      </w:pPr>
    </w:p>
    <w:p w:rsidR="004A0096" w:rsidRPr="00C5027A" w:rsidRDefault="00083FC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  <w:lang w:val="en-IN" w:eastAsia="en-IN"/>
        </w:rPr>
        <w:drawing>
          <wp:inline distT="0" distB="0" distL="0" distR="0">
            <wp:extent cx="4155440" cy="5588635"/>
            <wp:effectExtent l="0" t="0" r="0" b="0"/>
            <wp:docPr id="8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440" cy="558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2F08" w:rsidRDefault="00A02F08">
      <w:pPr>
        <w:rPr>
          <w:rFonts w:asciiTheme="minorHAnsi" w:hAnsiTheme="minorHAnsi" w:cstheme="minorHAnsi"/>
          <w:sz w:val="22"/>
          <w:szCs w:val="22"/>
        </w:rPr>
      </w:pPr>
      <w:bookmarkStart w:id="84" w:name="_Toc434992888"/>
    </w:p>
    <w:p w:rsidR="00EA78F6" w:rsidRDefault="00EA78F6">
      <w:pPr>
        <w:spacing w:before="0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br w:type="page"/>
      </w:r>
      <w:r w:rsidR="0041334C">
        <w:rPr>
          <w:noProof/>
          <w:lang w:val="en-IN" w:eastAsia="en-IN"/>
        </w:rPr>
        <w:lastRenderedPageBreak/>
        <w:drawing>
          <wp:inline distT="0" distB="0" distL="0" distR="0">
            <wp:extent cx="6647771" cy="3695700"/>
            <wp:effectExtent l="19050" t="0" r="679" b="0"/>
            <wp:docPr id="17" name="Picture 10" descr="C:\Users\SONY\AppData\Local\Microsoft\Windows\Temporary Internet Files\Content.Word\Compon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Y\AppData\Local\Microsoft\Windows\Temporary Internet Files\Content.Word\Components.jp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771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28C6" w:rsidRDefault="007428C6">
      <w:pPr>
        <w:spacing w:before="0"/>
        <w:jc w:val="left"/>
        <w:rPr>
          <w:rFonts w:asciiTheme="minorHAnsi" w:hAnsiTheme="minorHAnsi" w:cstheme="minorHAnsi"/>
          <w:sz w:val="22"/>
          <w:szCs w:val="22"/>
        </w:rPr>
      </w:pPr>
    </w:p>
    <w:p w:rsidR="00E23AF2" w:rsidRDefault="00F63211" w:rsidP="00083FCF">
      <w:pPr>
        <w:pStyle w:val="Heading1"/>
        <w:rPr>
          <w:rFonts w:asciiTheme="minorHAnsi" w:hAnsiTheme="minorHAnsi" w:cstheme="minorHAnsi"/>
        </w:rPr>
      </w:pPr>
      <w:r>
        <w:br w:type="page"/>
      </w:r>
      <w:bookmarkStart w:id="85" w:name="_Toc356390596"/>
      <w:r w:rsidR="00E23AF2" w:rsidRPr="008231AA">
        <w:rPr>
          <w:rFonts w:asciiTheme="minorHAnsi" w:hAnsiTheme="minorHAnsi" w:cstheme="minorHAnsi"/>
        </w:rPr>
        <w:lastRenderedPageBreak/>
        <w:t>Database Design</w:t>
      </w:r>
      <w:bookmarkEnd w:id="85"/>
    </w:p>
    <w:p w:rsidR="00DF71A8" w:rsidRPr="00DF71A8" w:rsidRDefault="00F175BB" w:rsidP="00DF71A8">
      <w:pPr>
        <w:pStyle w:val="Heading1"/>
        <w:numPr>
          <w:ilvl w:val="0"/>
          <w:numId w:val="0"/>
        </w:numPr>
        <w:ind w:left="432"/>
      </w:pPr>
      <w:r>
        <w:rPr>
          <w:noProof/>
          <w:lang w:val="en-IN" w:eastAsia="en-IN"/>
        </w:rPr>
        <w:drawing>
          <wp:inline distT="0" distB="0" distL="0" distR="0">
            <wp:extent cx="5943600" cy="7378469"/>
            <wp:effectExtent l="19050" t="0" r="0" b="0"/>
            <wp:docPr id="3" name="Picture 4" descr="C:\Users\SONY\Downloads\HappyTrip 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ownloads\HappyTrip DB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78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F71A8">
        <w:br w:type="page"/>
      </w:r>
    </w:p>
    <w:p w:rsidR="003A0511" w:rsidRPr="00C5027A" w:rsidRDefault="0035080C" w:rsidP="000A0414">
      <w:pPr>
        <w:pStyle w:val="Heading1"/>
      </w:pPr>
      <w:bookmarkStart w:id="86" w:name="_Toc356390597"/>
      <w:r>
        <w:lastRenderedPageBreak/>
        <w:t>Known Issues</w:t>
      </w:r>
      <w:bookmarkEnd w:id="86"/>
    </w:p>
    <w:p w:rsidR="00341BC2" w:rsidRDefault="00B43465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The section documents the following </w:t>
      </w:r>
      <w:r w:rsidR="005905DE">
        <w:rPr>
          <w:rFonts w:asciiTheme="minorHAnsi" w:hAnsiTheme="minorHAnsi" w:cstheme="minorHAnsi"/>
          <w:sz w:val="22"/>
          <w:szCs w:val="22"/>
        </w:rPr>
        <w:t>known issues</w:t>
      </w:r>
      <w:r w:rsidR="00DF71A8">
        <w:rPr>
          <w:rFonts w:asciiTheme="minorHAnsi" w:hAnsiTheme="minorHAnsi" w:cstheme="minorHAnsi"/>
          <w:sz w:val="22"/>
          <w:szCs w:val="22"/>
        </w:rPr>
        <w:t xml:space="preserve"> existing in the system</w:t>
      </w:r>
      <w:r w:rsidRPr="00C5027A">
        <w:rPr>
          <w:rFonts w:asciiTheme="minorHAnsi" w:hAnsiTheme="minorHAnsi" w:cstheme="minorHAnsi"/>
          <w:sz w:val="22"/>
          <w:szCs w:val="22"/>
        </w:rPr>
        <w:t>:</w:t>
      </w:r>
    </w:p>
    <w:p w:rsidR="00DF71A8" w:rsidRPr="00C5027A" w:rsidRDefault="00DF71A8">
      <w:pPr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Look w:val="04A0"/>
      </w:tblPr>
      <w:tblGrid>
        <w:gridCol w:w="738"/>
        <w:gridCol w:w="8838"/>
      </w:tblGrid>
      <w:tr w:rsidR="00DF71A8" w:rsidRPr="00DF71A8" w:rsidTr="00DF71A8">
        <w:trPr>
          <w:trHeight w:val="315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S.No</w:t>
            </w:r>
            <w:proofErr w:type="spellEnd"/>
            <w:r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8838" w:type="dxa"/>
            <w:hideMark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Description</w:t>
            </w:r>
          </w:p>
        </w:tc>
      </w:tr>
      <w:tr w:rsidR="00DF71A8" w:rsidRPr="00DF71A8" w:rsidTr="00DF71A8">
        <w:trPr>
          <w:trHeight w:val="315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8838" w:type="dxa"/>
            <w:hideMark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 w:rsidRPr="00DF71A8">
              <w:rPr>
                <w:rFonts w:asciiTheme="minorHAnsi" w:hAnsiTheme="minorHAnsi" w:cstheme="minorHAnsi"/>
              </w:rPr>
              <w:t xml:space="preserve">An admin can sign in via registered user sign page as </w:t>
            </w:r>
            <w:proofErr w:type="spellStart"/>
            <w:r w:rsidRPr="00DF71A8">
              <w:rPr>
                <w:rFonts w:asciiTheme="minorHAnsi" w:hAnsiTheme="minorHAnsi" w:cstheme="minorHAnsi"/>
              </w:rPr>
              <w:t>well,and</w:t>
            </w:r>
            <w:proofErr w:type="spellEnd"/>
            <w:r w:rsidRPr="00DF71A8">
              <w:rPr>
                <w:rFonts w:asciiTheme="minorHAnsi" w:hAnsiTheme="minorHAnsi" w:cstheme="minorHAnsi"/>
              </w:rPr>
              <w:t xml:space="preserve"> vice-a-versa is also true</w:t>
            </w:r>
          </w:p>
        </w:tc>
      </w:tr>
      <w:tr w:rsidR="00DF71A8" w:rsidRPr="00DF71A8" w:rsidTr="00DF71A8">
        <w:trPr>
          <w:trHeight w:val="300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  <w:tc>
          <w:tcPr>
            <w:tcW w:w="8838" w:type="dxa"/>
            <w:noWrap/>
            <w:hideMark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 w:rsidRPr="00DF71A8">
              <w:rPr>
                <w:rFonts w:asciiTheme="minorHAnsi" w:hAnsiTheme="minorHAnsi" w:cstheme="minorHAnsi"/>
              </w:rPr>
              <w:t>No checks done to see business class ticket is higher priced than economy</w:t>
            </w:r>
          </w:p>
        </w:tc>
      </w:tr>
      <w:tr w:rsidR="00DF71A8" w:rsidRPr="00DF71A8" w:rsidTr="00DF71A8">
        <w:trPr>
          <w:trHeight w:val="300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8838" w:type="dxa"/>
            <w:noWrap/>
            <w:hideMark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 w:rsidRPr="00DF71A8">
              <w:rPr>
                <w:rFonts w:asciiTheme="minorHAnsi" w:hAnsiTheme="minorHAnsi" w:cstheme="minorHAnsi"/>
              </w:rPr>
              <w:t>No checks on passenger details page to see if title is "</w:t>
            </w:r>
            <w:proofErr w:type="spellStart"/>
            <w:r w:rsidRPr="00DF71A8">
              <w:rPr>
                <w:rFonts w:asciiTheme="minorHAnsi" w:hAnsiTheme="minorHAnsi" w:cstheme="minorHAnsi"/>
              </w:rPr>
              <w:t>mr</w:t>
            </w:r>
            <w:proofErr w:type="spellEnd"/>
            <w:r w:rsidRPr="00DF71A8">
              <w:rPr>
                <w:rFonts w:asciiTheme="minorHAnsi" w:hAnsiTheme="minorHAnsi" w:cstheme="minorHAnsi"/>
              </w:rPr>
              <w:t>" then gender is mandated as "Male"</w:t>
            </w:r>
          </w:p>
        </w:tc>
      </w:tr>
      <w:tr w:rsidR="00DF71A8" w:rsidRPr="00DF71A8" w:rsidTr="00DF71A8">
        <w:trPr>
          <w:trHeight w:val="300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8838" w:type="dxa"/>
            <w:noWrap/>
            <w:hideMark/>
          </w:tcPr>
          <w:p w:rsidR="00DF71A8" w:rsidRPr="00DF71A8" w:rsidRDefault="00DF71A8" w:rsidP="00AB56A1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 w:rsidRPr="00DF71A8">
              <w:rPr>
                <w:rFonts w:asciiTheme="minorHAnsi" w:hAnsiTheme="minorHAnsi" w:cstheme="minorHAnsi"/>
              </w:rPr>
              <w:t>A flight can be scheduled for same time, on a different route</w:t>
            </w:r>
          </w:p>
        </w:tc>
      </w:tr>
      <w:tr w:rsidR="00DF71A8" w:rsidRPr="00DF71A8" w:rsidTr="00DF71A8">
        <w:trPr>
          <w:trHeight w:val="300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5</w:t>
            </w:r>
          </w:p>
        </w:tc>
        <w:tc>
          <w:tcPr>
            <w:tcW w:w="8838" w:type="dxa"/>
            <w:noWrap/>
            <w:hideMark/>
          </w:tcPr>
          <w:p w:rsidR="00DF71A8" w:rsidRPr="00DF71A8" w:rsidRDefault="00AB56A1" w:rsidP="00AB56A1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There are n</w:t>
            </w:r>
            <w:r w:rsidR="00DF71A8" w:rsidRPr="00DF71A8">
              <w:rPr>
                <w:rFonts w:asciiTheme="minorHAnsi" w:hAnsiTheme="minorHAnsi" w:cstheme="minorHAnsi"/>
              </w:rPr>
              <w:t xml:space="preserve">o </w:t>
            </w:r>
            <w:r>
              <w:rPr>
                <w:rFonts w:asciiTheme="minorHAnsi" w:hAnsiTheme="minorHAnsi" w:cstheme="minorHAnsi"/>
              </w:rPr>
              <w:t xml:space="preserve">business rules defined on the </w:t>
            </w:r>
            <w:r w:rsidR="00DF71A8" w:rsidRPr="00DF71A8">
              <w:rPr>
                <w:rFonts w:asciiTheme="minorHAnsi" w:hAnsiTheme="minorHAnsi" w:cstheme="minorHAnsi"/>
              </w:rPr>
              <w:t xml:space="preserve">validations for password format, </w:t>
            </w:r>
            <w:proofErr w:type="spellStart"/>
            <w:r w:rsidR="00DF71A8" w:rsidRPr="00DF71A8">
              <w:rPr>
                <w:rFonts w:asciiTheme="minorHAnsi" w:hAnsiTheme="minorHAnsi" w:cstheme="minorHAnsi"/>
              </w:rPr>
              <w:t>min,max</w:t>
            </w:r>
            <w:proofErr w:type="spellEnd"/>
            <w:r w:rsidR="00DF71A8" w:rsidRPr="00DF71A8">
              <w:rPr>
                <w:rFonts w:asciiTheme="minorHAnsi" w:hAnsiTheme="minorHAnsi" w:cstheme="minorHAnsi"/>
              </w:rPr>
              <w:t xml:space="preserve"> length, etc.</w:t>
            </w:r>
          </w:p>
        </w:tc>
      </w:tr>
      <w:tr w:rsidR="00DF71A8" w:rsidRPr="00DF71A8" w:rsidTr="00DF71A8">
        <w:trPr>
          <w:trHeight w:val="300"/>
        </w:trPr>
        <w:tc>
          <w:tcPr>
            <w:tcW w:w="738" w:type="dxa"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8838" w:type="dxa"/>
            <w:noWrap/>
            <w:hideMark/>
          </w:tcPr>
          <w:p w:rsidR="00DF71A8" w:rsidRPr="00DF71A8" w:rsidRDefault="00DF71A8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 w:rsidRPr="00DF71A8">
              <w:rPr>
                <w:rFonts w:asciiTheme="minorHAnsi" w:hAnsiTheme="minorHAnsi" w:cstheme="minorHAnsi"/>
              </w:rPr>
              <w:t xml:space="preserve">If back button of browser is clicked from the confirmation page, application </w:t>
            </w:r>
            <w:r>
              <w:rPr>
                <w:rFonts w:asciiTheme="minorHAnsi" w:hAnsiTheme="minorHAnsi" w:cstheme="minorHAnsi"/>
              </w:rPr>
              <w:t>loses all session data and cannot display the data. We need to click on the home page logo</w:t>
            </w:r>
            <w:r w:rsidR="00AB56A1">
              <w:rPr>
                <w:rFonts w:asciiTheme="minorHAnsi" w:hAnsiTheme="minorHAnsi" w:cstheme="minorHAnsi"/>
              </w:rPr>
              <w:t>.</w:t>
            </w:r>
          </w:p>
        </w:tc>
      </w:tr>
      <w:tr w:rsidR="00D44A2C" w:rsidRPr="00DF71A8" w:rsidTr="00DF71A8">
        <w:trPr>
          <w:trHeight w:val="300"/>
        </w:trPr>
        <w:tc>
          <w:tcPr>
            <w:tcW w:w="738" w:type="dxa"/>
          </w:tcPr>
          <w:p w:rsidR="00D44A2C" w:rsidRDefault="00D44A2C" w:rsidP="00DF71A8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7</w:t>
            </w:r>
          </w:p>
        </w:tc>
        <w:tc>
          <w:tcPr>
            <w:tcW w:w="8838" w:type="dxa"/>
            <w:noWrap/>
            <w:hideMark/>
          </w:tcPr>
          <w:p w:rsidR="00D44A2C" w:rsidRPr="00DF71A8" w:rsidRDefault="00B05186" w:rsidP="00AB56A1">
            <w:pPr>
              <w:spacing w:before="0"/>
              <w:ind w:left="72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There </w:t>
            </w:r>
            <w:proofErr w:type="gramStart"/>
            <w:r>
              <w:rPr>
                <w:rFonts w:asciiTheme="minorHAnsi" w:hAnsiTheme="minorHAnsi" w:cstheme="minorHAnsi"/>
              </w:rPr>
              <w:t>are</w:t>
            </w:r>
            <w:proofErr w:type="gramEnd"/>
            <w:r>
              <w:rPr>
                <w:rFonts w:asciiTheme="minorHAnsi" w:hAnsiTheme="minorHAnsi" w:cstheme="minorHAnsi"/>
              </w:rPr>
              <w:t xml:space="preserve"> n</w:t>
            </w:r>
            <w:r w:rsidR="00D44A2C" w:rsidRPr="00D44A2C">
              <w:rPr>
                <w:rFonts w:asciiTheme="minorHAnsi" w:hAnsiTheme="minorHAnsi" w:cstheme="minorHAnsi"/>
              </w:rPr>
              <w:t xml:space="preserve">o </w:t>
            </w:r>
            <w:r>
              <w:rPr>
                <w:rFonts w:asciiTheme="minorHAnsi" w:hAnsiTheme="minorHAnsi" w:cstheme="minorHAnsi"/>
              </w:rPr>
              <w:t xml:space="preserve">business rules defined for field </w:t>
            </w:r>
            <w:r w:rsidR="00D44A2C" w:rsidRPr="00D44A2C">
              <w:rPr>
                <w:rFonts w:asciiTheme="minorHAnsi" w:hAnsiTheme="minorHAnsi" w:cstheme="minorHAnsi"/>
              </w:rPr>
              <w:t>validations for limit on the number of characters</w:t>
            </w:r>
            <w:r>
              <w:rPr>
                <w:rFonts w:asciiTheme="minorHAnsi" w:hAnsiTheme="minorHAnsi" w:cstheme="minorHAnsi"/>
              </w:rPr>
              <w:t>, however it is ensured that field lengths &amp; data types are</w:t>
            </w:r>
            <w:r w:rsidR="00D44A2C">
              <w:rPr>
                <w:rFonts w:asciiTheme="minorHAnsi" w:hAnsiTheme="minorHAnsi" w:cstheme="minorHAnsi"/>
              </w:rPr>
              <w:t xml:space="preserve"> matching their DB lengths</w:t>
            </w:r>
            <w:r w:rsidR="00AB56A1">
              <w:rPr>
                <w:rFonts w:asciiTheme="minorHAnsi" w:hAnsiTheme="minorHAnsi" w:cstheme="minorHAnsi"/>
              </w:rPr>
              <w:t>.</w:t>
            </w:r>
            <w:r w:rsidR="00D44A2C" w:rsidRPr="00D44A2C">
              <w:rPr>
                <w:rFonts w:asciiTheme="minorHAnsi" w:hAnsiTheme="minorHAnsi" w:cstheme="minorHAnsi"/>
              </w:rPr>
              <w:t xml:space="preserve"> </w:t>
            </w:r>
            <w:r w:rsidR="00AB56A1">
              <w:rPr>
                <w:rFonts w:asciiTheme="minorHAnsi" w:hAnsiTheme="minorHAnsi" w:cstheme="minorHAnsi"/>
              </w:rPr>
              <w:t>And</w:t>
            </w:r>
            <w:r w:rsidR="00D44A2C" w:rsidRPr="00D44A2C">
              <w:rPr>
                <w:rFonts w:asciiTheme="minorHAnsi" w:hAnsiTheme="minorHAnsi" w:cstheme="minorHAnsi"/>
              </w:rPr>
              <w:t xml:space="preserve"> the</w:t>
            </w:r>
            <w:r w:rsidR="00D44A2C">
              <w:rPr>
                <w:rFonts w:asciiTheme="minorHAnsi" w:hAnsiTheme="minorHAnsi" w:cstheme="minorHAnsi"/>
              </w:rPr>
              <w:t xml:space="preserve">re is </w:t>
            </w:r>
            <w:r w:rsidR="00AB56A1">
              <w:rPr>
                <w:rFonts w:asciiTheme="minorHAnsi" w:hAnsiTheme="minorHAnsi" w:cstheme="minorHAnsi"/>
              </w:rPr>
              <w:t>no</w:t>
            </w:r>
            <w:r w:rsidR="00D44A2C">
              <w:rPr>
                <w:rFonts w:asciiTheme="minorHAnsi" w:hAnsiTheme="minorHAnsi" w:cstheme="minorHAnsi"/>
              </w:rPr>
              <w:t xml:space="preserve"> restriction on entering</w:t>
            </w:r>
            <w:r w:rsidR="00D44A2C" w:rsidRPr="00D44A2C">
              <w:rPr>
                <w:rFonts w:asciiTheme="minorHAnsi" w:hAnsiTheme="minorHAnsi" w:cstheme="minorHAnsi"/>
              </w:rPr>
              <w:t xml:space="preserve"> special characters</w:t>
            </w:r>
            <w:r w:rsidR="00AB56A1">
              <w:rPr>
                <w:rFonts w:asciiTheme="minorHAnsi" w:hAnsiTheme="minorHAnsi" w:cstheme="minorHAnsi"/>
              </w:rPr>
              <w:t xml:space="preserve"> and they are handled in the application to ensure no breaks in application</w:t>
            </w:r>
          </w:p>
        </w:tc>
      </w:tr>
    </w:tbl>
    <w:p w:rsidR="00152CB1" w:rsidRPr="00CB38AA" w:rsidRDefault="00152CB1" w:rsidP="00CB38AA">
      <w:pPr>
        <w:spacing w:before="0"/>
        <w:ind w:left="72"/>
        <w:jc w:val="left"/>
        <w:rPr>
          <w:rFonts w:asciiTheme="minorHAnsi" w:hAnsiTheme="minorHAnsi" w:cstheme="minorHAnsi"/>
          <w:b/>
          <w:sz w:val="28"/>
        </w:rPr>
      </w:pPr>
      <w:r w:rsidRPr="00CB38AA">
        <w:rPr>
          <w:rFonts w:asciiTheme="minorHAnsi" w:hAnsiTheme="minorHAnsi" w:cstheme="minorHAnsi"/>
        </w:rPr>
        <w:br w:type="page"/>
      </w:r>
    </w:p>
    <w:p w:rsidR="0035080C" w:rsidRPr="00C5027A" w:rsidRDefault="0035080C" w:rsidP="0035080C">
      <w:pPr>
        <w:pStyle w:val="Heading1"/>
      </w:pPr>
      <w:bookmarkStart w:id="87" w:name="_Toc356390598"/>
      <w:bookmarkEnd w:id="84"/>
      <w:r w:rsidRPr="00C5027A">
        <w:lastRenderedPageBreak/>
        <w:t>Future Enhancements</w:t>
      </w:r>
      <w:bookmarkEnd w:id="87"/>
    </w:p>
    <w:p w:rsidR="0035080C" w:rsidRDefault="0035080C" w:rsidP="0035080C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>The section documents the following envisioned future enhancements:</w:t>
      </w:r>
    </w:p>
    <w:p w:rsidR="004E4349" w:rsidRDefault="004E4349" w:rsidP="007A1DC0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The </w:t>
      </w:r>
      <w:proofErr w:type="spellStart"/>
      <w:r>
        <w:rPr>
          <w:rFonts w:asciiTheme="minorHAnsi" w:hAnsiTheme="minorHAnsi" w:cstheme="minorHAnsi"/>
          <w:sz w:val="22"/>
          <w:szCs w:val="22"/>
        </w:rPr>
        <w:t>HappyTrip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in future will support IE </w:t>
      </w:r>
    </w:p>
    <w:p w:rsidR="004E4349" w:rsidRPr="004E4349" w:rsidRDefault="004E4349" w:rsidP="007A1DC0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There is plan to create a mobile version of the application, but a feasibility study needs to be done. Also we need to analyze the usage patterns</w:t>
      </w:r>
    </w:p>
    <w:p w:rsidR="0035080C" w:rsidRDefault="0035080C" w:rsidP="004E4349">
      <w:pPr>
        <w:pStyle w:val="Heading2"/>
        <w:numPr>
          <w:ilvl w:val="0"/>
          <w:numId w:val="0"/>
        </w:numPr>
        <w:ind w:left="576" w:hanging="576"/>
      </w:pPr>
    </w:p>
    <w:p w:rsidR="0035080C" w:rsidRDefault="0035080C">
      <w:pPr>
        <w:spacing w:before="0"/>
        <w:jc w:val="left"/>
        <w:rPr>
          <w:rFonts w:ascii="Arial" w:hAnsi="Arial"/>
          <w:b/>
          <w:sz w:val="28"/>
        </w:rPr>
      </w:pPr>
      <w:r>
        <w:br w:type="page"/>
      </w:r>
    </w:p>
    <w:p w:rsidR="003A0511" w:rsidRPr="00A361E9" w:rsidRDefault="0035080C" w:rsidP="00A361E9">
      <w:pPr>
        <w:pStyle w:val="Heading1"/>
      </w:pPr>
      <w:bookmarkStart w:id="88" w:name="_Toc356390599"/>
      <w:r>
        <w:lastRenderedPageBreak/>
        <w:t>References</w:t>
      </w:r>
      <w:bookmarkEnd w:id="88"/>
    </w:p>
    <w:p w:rsidR="009018F1" w:rsidRPr="00C5027A" w:rsidRDefault="009018F1" w:rsidP="009018F1">
      <w:pPr>
        <w:rPr>
          <w:rFonts w:asciiTheme="minorHAnsi" w:hAnsiTheme="minorHAnsi" w:cstheme="minorHAnsi"/>
          <w:sz w:val="22"/>
          <w:szCs w:val="22"/>
        </w:rPr>
      </w:pPr>
      <w:r w:rsidRPr="00C5027A">
        <w:rPr>
          <w:rFonts w:asciiTheme="minorHAnsi" w:hAnsiTheme="minorHAnsi" w:cstheme="minorHAnsi"/>
          <w:sz w:val="22"/>
          <w:szCs w:val="22"/>
        </w:rPr>
        <w:t xml:space="preserve">The section documents the following </w:t>
      </w:r>
      <w:r>
        <w:rPr>
          <w:rFonts w:asciiTheme="minorHAnsi" w:hAnsiTheme="minorHAnsi" w:cstheme="minorHAnsi"/>
          <w:sz w:val="22"/>
          <w:szCs w:val="22"/>
        </w:rPr>
        <w:t>references useful to understand this document</w:t>
      </w:r>
      <w:r w:rsidRPr="00C5027A">
        <w:rPr>
          <w:rFonts w:asciiTheme="minorHAnsi" w:hAnsiTheme="minorHAnsi" w:cstheme="minorHAnsi"/>
          <w:sz w:val="22"/>
          <w:szCs w:val="22"/>
        </w:rPr>
        <w:t>:</w:t>
      </w:r>
    </w:p>
    <w:p w:rsidR="009018F1" w:rsidRDefault="009018F1" w:rsidP="009018F1">
      <w:pPr>
        <w:rPr>
          <w:rFonts w:asciiTheme="minorHAnsi" w:hAnsiTheme="minorHAnsi" w:cstheme="minorHAnsi"/>
          <w:sz w:val="22"/>
          <w:szCs w:val="22"/>
        </w:rPr>
      </w:pPr>
    </w:p>
    <w:p w:rsidR="00E23AF2" w:rsidRDefault="00941D82" w:rsidP="007A1DC0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r w:rsidRPr="00941D82">
        <w:rPr>
          <w:rFonts w:asciiTheme="minorHAnsi" w:hAnsiTheme="minorHAnsi" w:cstheme="minorHAnsi"/>
          <w:sz w:val="22"/>
          <w:szCs w:val="22"/>
        </w:rPr>
        <w:t>HappyTrip.com Project Requirement.pdf</w:t>
      </w:r>
      <w:r w:rsidR="00FD2C33">
        <w:rPr>
          <w:rFonts w:asciiTheme="minorHAnsi" w:hAnsiTheme="minorHAnsi" w:cstheme="minorHAnsi"/>
          <w:sz w:val="22"/>
          <w:szCs w:val="22"/>
        </w:rPr>
        <w:t>”</w:t>
      </w:r>
    </w:p>
    <w:p w:rsidR="00544091" w:rsidRDefault="00FD2C33" w:rsidP="007A1DC0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r w:rsidR="001F4964" w:rsidRPr="001F4964">
        <w:rPr>
          <w:rFonts w:asciiTheme="minorHAnsi" w:hAnsiTheme="minorHAnsi" w:cstheme="minorHAnsi"/>
          <w:sz w:val="22"/>
          <w:szCs w:val="22"/>
        </w:rPr>
        <w:t>HappyTrip-Architecture.uml</w:t>
      </w:r>
      <w:r>
        <w:rPr>
          <w:rFonts w:asciiTheme="minorHAnsi" w:hAnsiTheme="minorHAnsi" w:cstheme="minorHAnsi"/>
          <w:sz w:val="22"/>
          <w:szCs w:val="22"/>
        </w:rPr>
        <w:t>”</w:t>
      </w:r>
    </w:p>
    <w:p w:rsidR="001F4964" w:rsidRDefault="005F5EC3" w:rsidP="007A1DC0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proofErr w:type="spellStart"/>
      <w:r w:rsidRPr="005F5EC3">
        <w:rPr>
          <w:rFonts w:asciiTheme="minorHAnsi" w:hAnsiTheme="minorHAnsi" w:cstheme="minorHAnsi"/>
          <w:sz w:val="22"/>
          <w:szCs w:val="22"/>
        </w:rPr>
        <w:t>HappyTrip</w:t>
      </w:r>
      <w:proofErr w:type="spellEnd"/>
      <w:r w:rsidRPr="005F5EC3">
        <w:rPr>
          <w:rFonts w:asciiTheme="minorHAnsi" w:hAnsiTheme="minorHAnsi" w:cstheme="minorHAnsi"/>
          <w:sz w:val="22"/>
          <w:szCs w:val="22"/>
        </w:rPr>
        <w:t>-Booking Activity.uml</w:t>
      </w:r>
      <w:r>
        <w:rPr>
          <w:rFonts w:asciiTheme="minorHAnsi" w:hAnsiTheme="minorHAnsi" w:cstheme="minorHAnsi"/>
          <w:sz w:val="22"/>
          <w:szCs w:val="22"/>
        </w:rPr>
        <w:t>”</w:t>
      </w:r>
    </w:p>
    <w:p w:rsidR="005F5EC3" w:rsidRDefault="005F5EC3" w:rsidP="007A1DC0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r w:rsidRPr="005F5EC3">
        <w:rPr>
          <w:rFonts w:asciiTheme="minorHAnsi" w:hAnsiTheme="minorHAnsi" w:cstheme="minorHAnsi"/>
          <w:sz w:val="22"/>
          <w:szCs w:val="22"/>
        </w:rPr>
        <w:t>HappyTrip-UseCase.uml</w:t>
      </w:r>
      <w:r>
        <w:rPr>
          <w:rFonts w:asciiTheme="minorHAnsi" w:hAnsiTheme="minorHAnsi" w:cstheme="minorHAnsi"/>
          <w:sz w:val="22"/>
          <w:szCs w:val="22"/>
        </w:rPr>
        <w:t>”</w:t>
      </w:r>
    </w:p>
    <w:p w:rsidR="005239C8" w:rsidRDefault="005239C8" w:rsidP="007A1DC0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“</w:t>
      </w:r>
      <w:r w:rsidRPr="005239C8">
        <w:rPr>
          <w:rFonts w:asciiTheme="minorHAnsi" w:hAnsiTheme="minorHAnsi" w:cstheme="minorHAnsi"/>
          <w:sz w:val="22"/>
          <w:szCs w:val="22"/>
        </w:rPr>
        <w:t>data model.png</w:t>
      </w:r>
      <w:r>
        <w:rPr>
          <w:rFonts w:asciiTheme="minorHAnsi" w:hAnsiTheme="minorHAnsi" w:cstheme="minorHAnsi"/>
          <w:sz w:val="22"/>
          <w:szCs w:val="22"/>
        </w:rPr>
        <w:t>”</w:t>
      </w:r>
    </w:p>
    <w:p w:rsidR="00544091" w:rsidRPr="00E23AF2" w:rsidRDefault="00544091" w:rsidP="00544091">
      <w:pPr>
        <w:pStyle w:val="ListParagraph"/>
        <w:ind w:left="1080"/>
        <w:rPr>
          <w:rFonts w:asciiTheme="minorHAnsi" w:hAnsiTheme="minorHAnsi" w:cstheme="minorHAnsi"/>
          <w:sz w:val="22"/>
          <w:szCs w:val="22"/>
        </w:rPr>
      </w:pPr>
    </w:p>
    <w:p w:rsidR="00E23AF2" w:rsidRDefault="00E23AF2" w:rsidP="009018F1">
      <w:pPr>
        <w:rPr>
          <w:rFonts w:asciiTheme="minorHAnsi" w:hAnsiTheme="minorHAnsi" w:cstheme="minorHAnsi"/>
          <w:sz w:val="22"/>
          <w:szCs w:val="22"/>
        </w:rPr>
      </w:pPr>
    </w:p>
    <w:p w:rsidR="008554B1" w:rsidRDefault="008554B1" w:rsidP="00340363">
      <w:pPr>
        <w:spacing w:before="0"/>
        <w:jc w:val="left"/>
        <w:rPr>
          <w:rFonts w:asciiTheme="minorHAnsi" w:hAnsiTheme="minorHAnsi" w:cstheme="minorHAnsi"/>
        </w:rPr>
      </w:pPr>
    </w:p>
    <w:sectPr w:rsidR="008554B1" w:rsidSect="00282AD0">
      <w:headerReference w:type="default" r:id="rId54"/>
      <w:footerReference w:type="default" r:id="rId55"/>
      <w:pgSz w:w="12240" w:h="15840"/>
      <w:pgMar w:top="1440" w:right="1440" w:bottom="1440" w:left="1440" w:header="720" w:footer="720" w:gutter="0"/>
      <w:cols w:space="720"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0922" w:rsidRDefault="00C30922">
      <w:pPr>
        <w:spacing w:before="0"/>
      </w:pPr>
      <w:r>
        <w:separator/>
      </w:r>
    </w:p>
  </w:endnote>
  <w:endnote w:type="continuationSeparator" w:id="0">
    <w:p w:rsidR="00C30922" w:rsidRDefault="00C30922">
      <w:pPr>
        <w:spacing w:before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3162"/>
      <w:gridCol w:w="3162"/>
      <w:gridCol w:w="2514"/>
    </w:tblGrid>
    <w:tr w:rsidR="00594567" w:rsidRPr="0009226A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94567" w:rsidRPr="0009226A" w:rsidRDefault="00594567">
          <w:pPr>
            <w:ind w:right="360"/>
            <w:rPr>
              <w:rFonts w:asciiTheme="minorHAnsi" w:hAnsiTheme="minorHAnsi" w:cstheme="minorHAnsi"/>
              <w:color w:val="002060"/>
            </w:rPr>
          </w:pPr>
          <w:r w:rsidRPr="0009226A">
            <w:rPr>
              <w:rFonts w:asciiTheme="minorHAnsi" w:hAnsiTheme="minorHAnsi" w:cstheme="minorHAnsi"/>
              <w:color w:val="002060"/>
            </w:rPr>
            <w:t>Confidentiality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594567" w:rsidRPr="0009226A" w:rsidRDefault="00594567" w:rsidP="007A2B28">
          <w:pPr>
            <w:jc w:val="center"/>
            <w:rPr>
              <w:rFonts w:asciiTheme="minorHAnsi" w:hAnsiTheme="minorHAnsi" w:cstheme="minorHAnsi"/>
              <w:color w:val="002060"/>
            </w:rPr>
          </w:pPr>
        </w:p>
      </w:tc>
      <w:tc>
        <w:tcPr>
          <w:tcW w:w="2514" w:type="dxa"/>
          <w:tcBorders>
            <w:top w:val="nil"/>
            <w:left w:val="nil"/>
            <w:bottom w:val="nil"/>
            <w:right w:val="nil"/>
          </w:tcBorders>
        </w:tcPr>
        <w:p w:rsidR="00594567" w:rsidRPr="0009226A" w:rsidRDefault="00594567">
          <w:pPr>
            <w:jc w:val="right"/>
            <w:rPr>
              <w:rFonts w:asciiTheme="minorHAnsi" w:hAnsiTheme="minorHAnsi" w:cstheme="minorHAnsi"/>
              <w:color w:val="002060"/>
            </w:rPr>
          </w:pPr>
          <w:r w:rsidRPr="0009226A">
            <w:rPr>
              <w:rFonts w:asciiTheme="minorHAnsi" w:hAnsiTheme="minorHAnsi" w:cstheme="minorHAnsi"/>
              <w:color w:val="002060"/>
            </w:rPr>
            <w:t xml:space="preserve">Page </w:t>
          </w:r>
          <w:r w:rsidR="00513176" w:rsidRPr="0009226A">
            <w:rPr>
              <w:rStyle w:val="PageNumber"/>
              <w:rFonts w:asciiTheme="minorHAnsi" w:hAnsiTheme="minorHAnsi" w:cstheme="minorHAnsi"/>
              <w:color w:val="002060"/>
            </w:rPr>
            <w:fldChar w:fldCharType="begin"/>
          </w:r>
          <w:r w:rsidRPr="0009226A">
            <w:rPr>
              <w:rStyle w:val="PageNumber"/>
              <w:rFonts w:asciiTheme="minorHAnsi" w:hAnsiTheme="minorHAnsi" w:cstheme="minorHAnsi"/>
              <w:color w:val="002060"/>
            </w:rPr>
            <w:instrText xml:space="preserve"> PAGE </w:instrText>
          </w:r>
          <w:r w:rsidR="00513176" w:rsidRPr="0009226A">
            <w:rPr>
              <w:rStyle w:val="PageNumber"/>
              <w:rFonts w:asciiTheme="minorHAnsi" w:hAnsiTheme="minorHAnsi" w:cstheme="minorHAnsi"/>
              <w:color w:val="002060"/>
            </w:rPr>
            <w:fldChar w:fldCharType="separate"/>
          </w:r>
          <w:r w:rsidR="00400B8A">
            <w:rPr>
              <w:rStyle w:val="PageNumber"/>
              <w:rFonts w:asciiTheme="minorHAnsi" w:hAnsiTheme="minorHAnsi" w:cstheme="minorHAnsi"/>
              <w:noProof/>
              <w:color w:val="002060"/>
            </w:rPr>
            <w:t>1</w:t>
          </w:r>
          <w:r w:rsidR="00513176" w:rsidRPr="0009226A">
            <w:rPr>
              <w:rStyle w:val="PageNumber"/>
              <w:rFonts w:asciiTheme="minorHAnsi" w:hAnsiTheme="minorHAnsi" w:cstheme="minorHAnsi"/>
              <w:color w:val="002060"/>
            </w:rPr>
            <w:fldChar w:fldCharType="end"/>
          </w:r>
        </w:p>
      </w:tc>
    </w:tr>
  </w:tbl>
  <w:p w:rsidR="00594567" w:rsidRDefault="00594567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0922" w:rsidRDefault="00C30922">
      <w:pPr>
        <w:spacing w:before="0"/>
      </w:pPr>
      <w:r>
        <w:separator/>
      </w:r>
    </w:p>
  </w:footnote>
  <w:footnote w:type="continuationSeparator" w:id="0">
    <w:p w:rsidR="00C30922" w:rsidRDefault="00C30922">
      <w:pPr>
        <w:spacing w:before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jc w:val="center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/>
    </w:tblPr>
    <w:tblGrid>
      <w:gridCol w:w="4428"/>
      <w:gridCol w:w="2070"/>
      <w:gridCol w:w="2340"/>
    </w:tblGrid>
    <w:tr w:rsidR="00594567" w:rsidRPr="00C5027A" w:rsidTr="00DF32D3">
      <w:trPr>
        <w:jc w:val="center"/>
      </w:trPr>
      <w:tc>
        <w:tcPr>
          <w:tcW w:w="4428" w:type="dxa"/>
        </w:tcPr>
        <w:p w:rsidR="00594567" w:rsidRPr="00C5027A" w:rsidRDefault="00594567" w:rsidP="00C5027A">
          <w:pPr>
            <w:rPr>
              <w:rFonts w:asciiTheme="minorHAnsi" w:hAnsiTheme="minorHAnsi" w:cstheme="minorHAnsi"/>
              <w:color w:val="002060"/>
              <w:sz w:val="18"/>
              <w:szCs w:val="18"/>
            </w:rPr>
          </w:pP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>Happy</w:t>
          </w:r>
          <w:r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T</w:t>
          </w: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>rip</w:t>
          </w:r>
        </w:p>
      </w:tc>
      <w:tc>
        <w:tcPr>
          <w:tcW w:w="2070" w:type="dxa"/>
        </w:tcPr>
        <w:p w:rsidR="00594567" w:rsidRPr="00C5027A" w:rsidRDefault="00594567">
          <w:pPr>
            <w:rPr>
              <w:rFonts w:asciiTheme="minorHAnsi" w:hAnsiTheme="minorHAnsi" w:cstheme="minorHAnsi"/>
              <w:color w:val="002060"/>
              <w:sz w:val="18"/>
              <w:szCs w:val="18"/>
            </w:rPr>
          </w:pP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>Document ID: SRS</w:t>
          </w:r>
        </w:p>
      </w:tc>
      <w:tc>
        <w:tcPr>
          <w:tcW w:w="2340" w:type="dxa"/>
        </w:tcPr>
        <w:p w:rsidR="00594567" w:rsidRPr="00C5027A" w:rsidRDefault="00594567" w:rsidP="009172F0">
          <w:pPr>
            <w:spacing w:before="40"/>
            <w:ind w:right="68"/>
            <w:rPr>
              <w:rFonts w:asciiTheme="minorHAnsi" w:hAnsiTheme="minorHAnsi" w:cstheme="minorHAnsi"/>
              <w:color w:val="002060"/>
              <w:sz w:val="18"/>
              <w:szCs w:val="18"/>
            </w:rPr>
          </w:pPr>
          <w:r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 Version:  1.0</w:t>
          </w:r>
        </w:p>
      </w:tc>
    </w:tr>
    <w:tr w:rsidR="00594567" w:rsidRPr="00C5027A" w:rsidTr="00DF32D3">
      <w:trPr>
        <w:jc w:val="center"/>
      </w:trPr>
      <w:tc>
        <w:tcPr>
          <w:tcW w:w="6498" w:type="dxa"/>
          <w:gridSpan w:val="2"/>
        </w:tcPr>
        <w:p w:rsidR="00594567" w:rsidRPr="00C5027A" w:rsidRDefault="00594567" w:rsidP="00C5027A">
          <w:pPr>
            <w:rPr>
              <w:rFonts w:asciiTheme="minorHAnsi" w:hAnsiTheme="minorHAnsi" w:cstheme="minorHAnsi"/>
              <w:color w:val="002060"/>
              <w:sz w:val="18"/>
              <w:szCs w:val="18"/>
            </w:rPr>
          </w:pP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>Happy</w:t>
          </w:r>
          <w:r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T</w:t>
          </w: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>rip</w:t>
          </w:r>
          <w:r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-</w:t>
          </w: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Software Requirements Specification</w:t>
          </w:r>
        </w:p>
      </w:tc>
      <w:tc>
        <w:tcPr>
          <w:tcW w:w="2340" w:type="dxa"/>
        </w:tcPr>
        <w:p w:rsidR="00594567" w:rsidRPr="00C5027A" w:rsidRDefault="00594567" w:rsidP="00E304C8">
          <w:pPr>
            <w:rPr>
              <w:rFonts w:asciiTheme="minorHAnsi" w:hAnsiTheme="minorHAnsi" w:cstheme="minorHAnsi"/>
              <w:color w:val="002060"/>
              <w:sz w:val="18"/>
              <w:szCs w:val="18"/>
            </w:rPr>
          </w:pPr>
          <w:r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Version Date: 04</w:t>
          </w: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</w:t>
          </w:r>
          <w:r>
            <w:rPr>
              <w:rFonts w:asciiTheme="minorHAnsi" w:hAnsiTheme="minorHAnsi" w:cstheme="minorHAnsi"/>
              <w:color w:val="002060"/>
              <w:sz w:val="18"/>
              <w:szCs w:val="18"/>
            </w:rPr>
            <w:t>May</w:t>
          </w:r>
          <w:r w:rsidRPr="00C5027A">
            <w:rPr>
              <w:rFonts w:asciiTheme="minorHAnsi" w:hAnsiTheme="minorHAnsi" w:cstheme="minorHAnsi"/>
              <w:color w:val="002060"/>
              <w:sz w:val="18"/>
              <w:szCs w:val="18"/>
            </w:rPr>
            <w:t xml:space="preserve"> 2013</w:t>
          </w:r>
        </w:p>
      </w:tc>
    </w:tr>
  </w:tbl>
  <w:p w:rsidR="00594567" w:rsidRPr="00C5027A" w:rsidRDefault="00594567">
    <w:pPr>
      <w:pStyle w:val="Header"/>
      <w:rPr>
        <w:rFonts w:asciiTheme="minorHAnsi" w:hAnsiTheme="minorHAnsi" w:cstheme="minorHAnsi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F"/>
    <w:multiLevelType w:val="singleLevel"/>
    <w:tmpl w:val="62F8412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8"/>
    <w:multiLevelType w:val="singleLevel"/>
    <w:tmpl w:val="C78C00A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5793577"/>
    <w:multiLevelType w:val="hybridMultilevel"/>
    <w:tmpl w:val="87C28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AC3C69"/>
    <w:multiLevelType w:val="hybridMultilevel"/>
    <w:tmpl w:val="33500710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4">
    <w:nsid w:val="124B6B5A"/>
    <w:multiLevelType w:val="hybridMultilevel"/>
    <w:tmpl w:val="53C29C14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7B562C"/>
    <w:multiLevelType w:val="hybridMultilevel"/>
    <w:tmpl w:val="6EDA14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7E3069DA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A9449E"/>
    <w:multiLevelType w:val="hybridMultilevel"/>
    <w:tmpl w:val="32D222F6"/>
    <w:lvl w:ilvl="0" w:tplc="BB30AEE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01">
      <w:start w:val="1"/>
      <w:numFmt w:val="bullet"/>
      <w:lvlText w:val=""/>
      <w:lvlJc w:val="left"/>
      <w:pPr>
        <w:ind w:left="180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E658F7"/>
    <w:multiLevelType w:val="hybridMultilevel"/>
    <w:tmpl w:val="6FBCDB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1B6C3271"/>
    <w:multiLevelType w:val="multilevel"/>
    <w:tmpl w:val="4F0A9680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9">
    <w:nsid w:val="1BD27570"/>
    <w:multiLevelType w:val="singleLevel"/>
    <w:tmpl w:val="F798433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E01C4D"/>
    <w:multiLevelType w:val="hybridMultilevel"/>
    <w:tmpl w:val="5C1AD31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D1D7145"/>
    <w:multiLevelType w:val="singleLevel"/>
    <w:tmpl w:val="ED5A23AE"/>
    <w:lvl w:ilvl="0">
      <w:start w:val="1"/>
      <w:numFmt w:val="bullet"/>
      <w:pStyle w:val="Bullet2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2">
    <w:nsid w:val="32547102"/>
    <w:multiLevelType w:val="hybridMultilevel"/>
    <w:tmpl w:val="6AE8CFF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54F4F43"/>
    <w:multiLevelType w:val="hybridMultilevel"/>
    <w:tmpl w:val="E5BE36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C302B99"/>
    <w:multiLevelType w:val="hybridMultilevel"/>
    <w:tmpl w:val="A8401B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E273153"/>
    <w:multiLevelType w:val="hybridMultilevel"/>
    <w:tmpl w:val="E87EB696"/>
    <w:lvl w:ilvl="0" w:tplc="BB30AEE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EFE51AE"/>
    <w:multiLevelType w:val="hybridMultilevel"/>
    <w:tmpl w:val="9530BCC4"/>
    <w:lvl w:ilvl="0" w:tplc="01E2750E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467F30EE"/>
    <w:multiLevelType w:val="hybridMultilevel"/>
    <w:tmpl w:val="D234C3B4"/>
    <w:lvl w:ilvl="0" w:tplc="4C0A7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5B53C3C"/>
    <w:multiLevelType w:val="hybridMultilevel"/>
    <w:tmpl w:val="A016D38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5E42443"/>
    <w:multiLevelType w:val="hybridMultilevel"/>
    <w:tmpl w:val="CCE89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F30AD8"/>
    <w:multiLevelType w:val="hybridMultilevel"/>
    <w:tmpl w:val="87E4B702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691B7D04"/>
    <w:multiLevelType w:val="hybridMultilevel"/>
    <w:tmpl w:val="8A0C6A40"/>
    <w:lvl w:ilvl="0" w:tplc="04090001">
      <w:start w:val="1"/>
      <w:numFmt w:val="bullet"/>
      <w:lvlText w:val=""/>
      <w:lvlJc w:val="left"/>
      <w:pPr>
        <w:ind w:left="14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65" w:hanging="360"/>
      </w:pPr>
      <w:rPr>
        <w:rFonts w:ascii="Wingdings" w:hAnsi="Wingdings" w:hint="default"/>
      </w:rPr>
    </w:lvl>
  </w:abstractNum>
  <w:abstractNum w:abstractNumId="22">
    <w:nsid w:val="70025443"/>
    <w:multiLevelType w:val="hybridMultilevel"/>
    <w:tmpl w:val="20FA9E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19C138E">
      <w:start w:val="1"/>
      <w:numFmt w:val="lowerLetter"/>
      <w:lvlText w:val="%2."/>
      <w:lvlJc w:val="left"/>
      <w:pPr>
        <w:ind w:left="1470" w:hanging="39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1"/>
  </w:num>
  <w:num w:numId="3">
    <w:abstractNumId w:val="9"/>
  </w:num>
  <w:num w:numId="4">
    <w:abstractNumId w:val="1"/>
  </w:num>
  <w:num w:numId="5">
    <w:abstractNumId w:val="0"/>
  </w:num>
  <w:num w:numId="6">
    <w:abstractNumId w:val="3"/>
  </w:num>
  <w:num w:numId="7">
    <w:abstractNumId w:val="7"/>
  </w:num>
  <w:num w:numId="8">
    <w:abstractNumId w:val="12"/>
  </w:num>
  <w:num w:numId="9">
    <w:abstractNumId w:val="2"/>
  </w:num>
  <w:num w:numId="10">
    <w:abstractNumId w:val="22"/>
  </w:num>
  <w:num w:numId="11">
    <w:abstractNumId w:val="10"/>
  </w:num>
  <w:num w:numId="12">
    <w:abstractNumId w:val="16"/>
  </w:num>
  <w:num w:numId="13">
    <w:abstractNumId w:val="18"/>
  </w:num>
  <w:num w:numId="14">
    <w:abstractNumId w:val="20"/>
  </w:num>
  <w:num w:numId="15">
    <w:abstractNumId w:val="5"/>
  </w:num>
  <w:num w:numId="16">
    <w:abstractNumId w:val="21"/>
  </w:num>
  <w:num w:numId="17">
    <w:abstractNumId w:val="17"/>
  </w:num>
  <w:num w:numId="18">
    <w:abstractNumId w:val="19"/>
  </w:num>
  <w:num w:numId="19">
    <w:abstractNumId w:val="13"/>
  </w:num>
  <w:num w:numId="20">
    <w:abstractNumId w:val="15"/>
  </w:num>
  <w:num w:numId="21">
    <w:abstractNumId w:val="4"/>
  </w:num>
  <w:num w:numId="22">
    <w:abstractNumId w:val="6"/>
  </w:num>
  <w:num w:numId="23">
    <w:abstractNumId w:val="14"/>
  </w:num>
  <w:numIdMacAtCleanup w:val="2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defaultTabStop w:val="720"/>
  <w:drawingGridHorizontalSpacing w:val="10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0405"/>
    <w:rsid w:val="0000033E"/>
    <w:rsid w:val="00025B8B"/>
    <w:rsid w:val="00034E7E"/>
    <w:rsid w:val="00036DF7"/>
    <w:rsid w:val="000435B6"/>
    <w:rsid w:val="0004651D"/>
    <w:rsid w:val="00050CA5"/>
    <w:rsid w:val="000528EA"/>
    <w:rsid w:val="000555FC"/>
    <w:rsid w:val="000601CF"/>
    <w:rsid w:val="00060B56"/>
    <w:rsid w:val="00077BCF"/>
    <w:rsid w:val="00083FCF"/>
    <w:rsid w:val="00085B7D"/>
    <w:rsid w:val="00091F61"/>
    <w:rsid w:val="0009226A"/>
    <w:rsid w:val="00094840"/>
    <w:rsid w:val="00096A03"/>
    <w:rsid w:val="000A0414"/>
    <w:rsid w:val="000A04F0"/>
    <w:rsid w:val="000A2874"/>
    <w:rsid w:val="000A2CDE"/>
    <w:rsid w:val="000A5A71"/>
    <w:rsid w:val="000A7A78"/>
    <w:rsid w:val="000B5898"/>
    <w:rsid w:val="000C23AF"/>
    <w:rsid w:val="000C6B62"/>
    <w:rsid w:val="000C7B55"/>
    <w:rsid w:val="000D4057"/>
    <w:rsid w:val="000D75BC"/>
    <w:rsid w:val="000E0E53"/>
    <w:rsid w:val="000E1498"/>
    <w:rsid w:val="000E3D38"/>
    <w:rsid w:val="000E45A6"/>
    <w:rsid w:val="000F1BA0"/>
    <w:rsid w:val="000F1CB1"/>
    <w:rsid w:val="000F3067"/>
    <w:rsid w:val="001124CD"/>
    <w:rsid w:val="001142F3"/>
    <w:rsid w:val="00123380"/>
    <w:rsid w:val="00127459"/>
    <w:rsid w:val="00127889"/>
    <w:rsid w:val="00131B2E"/>
    <w:rsid w:val="00150119"/>
    <w:rsid w:val="00152CB1"/>
    <w:rsid w:val="00156C5D"/>
    <w:rsid w:val="0016241F"/>
    <w:rsid w:val="001649C8"/>
    <w:rsid w:val="00166BE7"/>
    <w:rsid w:val="00171A37"/>
    <w:rsid w:val="0018293E"/>
    <w:rsid w:val="001909F3"/>
    <w:rsid w:val="00191043"/>
    <w:rsid w:val="001933BB"/>
    <w:rsid w:val="00197340"/>
    <w:rsid w:val="001A081F"/>
    <w:rsid w:val="001A2BBA"/>
    <w:rsid w:val="001A3EBD"/>
    <w:rsid w:val="001B0657"/>
    <w:rsid w:val="001B19DF"/>
    <w:rsid w:val="001B4CD2"/>
    <w:rsid w:val="001B76BB"/>
    <w:rsid w:val="001C1EB9"/>
    <w:rsid w:val="001C5F48"/>
    <w:rsid w:val="001D2240"/>
    <w:rsid w:val="001D4588"/>
    <w:rsid w:val="001D718F"/>
    <w:rsid w:val="001D727F"/>
    <w:rsid w:val="001D7DDF"/>
    <w:rsid w:val="001E04A2"/>
    <w:rsid w:val="001E1426"/>
    <w:rsid w:val="001E64CD"/>
    <w:rsid w:val="001F23FE"/>
    <w:rsid w:val="001F4964"/>
    <w:rsid w:val="0022254C"/>
    <w:rsid w:val="00225875"/>
    <w:rsid w:val="00226B0D"/>
    <w:rsid w:val="00230841"/>
    <w:rsid w:val="00232C11"/>
    <w:rsid w:val="00233F20"/>
    <w:rsid w:val="0024292B"/>
    <w:rsid w:val="00243696"/>
    <w:rsid w:val="00246665"/>
    <w:rsid w:val="00254982"/>
    <w:rsid w:val="00257AC7"/>
    <w:rsid w:val="00263FE9"/>
    <w:rsid w:val="00266B00"/>
    <w:rsid w:val="00270C6D"/>
    <w:rsid w:val="00282AD0"/>
    <w:rsid w:val="00283DCF"/>
    <w:rsid w:val="00293DF9"/>
    <w:rsid w:val="00294090"/>
    <w:rsid w:val="00296357"/>
    <w:rsid w:val="00296C31"/>
    <w:rsid w:val="002A4B82"/>
    <w:rsid w:val="002A7F6C"/>
    <w:rsid w:val="002B05B4"/>
    <w:rsid w:val="002B0C82"/>
    <w:rsid w:val="002B4595"/>
    <w:rsid w:val="002C5E50"/>
    <w:rsid w:val="002D6118"/>
    <w:rsid w:val="002E0ABF"/>
    <w:rsid w:val="002E612D"/>
    <w:rsid w:val="002E63F5"/>
    <w:rsid w:val="002F18AC"/>
    <w:rsid w:val="002F51A2"/>
    <w:rsid w:val="002F7341"/>
    <w:rsid w:val="002F7EC5"/>
    <w:rsid w:val="003030CC"/>
    <w:rsid w:val="003058E5"/>
    <w:rsid w:val="0031184F"/>
    <w:rsid w:val="003136B9"/>
    <w:rsid w:val="0031641D"/>
    <w:rsid w:val="00323343"/>
    <w:rsid w:val="0033679D"/>
    <w:rsid w:val="00336A4A"/>
    <w:rsid w:val="003401EF"/>
    <w:rsid w:val="00340363"/>
    <w:rsid w:val="00341BC2"/>
    <w:rsid w:val="00342DEB"/>
    <w:rsid w:val="0034360F"/>
    <w:rsid w:val="00346033"/>
    <w:rsid w:val="00346C89"/>
    <w:rsid w:val="0035080C"/>
    <w:rsid w:val="00353AD9"/>
    <w:rsid w:val="00360380"/>
    <w:rsid w:val="00374F8F"/>
    <w:rsid w:val="00375150"/>
    <w:rsid w:val="003767FF"/>
    <w:rsid w:val="003805A9"/>
    <w:rsid w:val="00380B17"/>
    <w:rsid w:val="0038738A"/>
    <w:rsid w:val="0039134D"/>
    <w:rsid w:val="00394B7A"/>
    <w:rsid w:val="00395C0E"/>
    <w:rsid w:val="003A0511"/>
    <w:rsid w:val="003A2E91"/>
    <w:rsid w:val="003A301D"/>
    <w:rsid w:val="003B1F2B"/>
    <w:rsid w:val="003B70D9"/>
    <w:rsid w:val="003C0F8D"/>
    <w:rsid w:val="003C1D6C"/>
    <w:rsid w:val="003D11A8"/>
    <w:rsid w:val="003D136D"/>
    <w:rsid w:val="003D388E"/>
    <w:rsid w:val="003E0FF1"/>
    <w:rsid w:val="003E2D5F"/>
    <w:rsid w:val="003F35E4"/>
    <w:rsid w:val="003F5603"/>
    <w:rsid w:val="003F7D40"/>
    <w:rsid w:val="00400B8A"/>
    <w:rsid w:val="0041010C"/>
    <w:rsid w:val="0041334C"/>
    <w:rsid w:val="00415475"/>
    <w:rsid w:val="00415A67"/>
    <w:rsid w:val="004216C1"/>
    <w:rsid w:val="00424E9D"/>
    <w:rsid w:val="00425D5A"/>
    <w:rsid w:val="0043418C"/>
    <w:rsid w:val="00450902"/>
    <w:rsid w:val="00455658"/>
    <w:rsid w:val="004566ED"/>
    <w:rsid w:val="00456D34"/>
    <w:rsid w:val="00467AE8"/>
    <w:rsid w:val="00474D96"/>
    <w:rsid w:val="00476493"/>
    <w:rsid w:val="0047685D"/>
    <w:rsid w:val="00481C1E"/>
    <w:rsid w:val="00485F7A"/>
    <w:rsid w:val="00487D64"/>
    <w:rsid w:val="00490F7A"/>
    <w:rsid w:val="00494882"/>
    <w:rsid w:val="004A0096"/>
    <w:rsid w:val="004A6163"/>
    <w:rsid w:val="004B0619"/>
    <w:rsid w:val="004B5B0C"/>
    <w:rsid w:val="004C633C"/>
    <w:rsid w:val="004D55AC"/>
    <w:rsid w:val="004E2C7C"/>
    <w:rsid w:val="004E3D02"/>
    <w:rsid w:val="004E4349"/>
    <w:rsid w:val="004E4C48"/>
    <w:rsid w:val="004E4CD7"/>
    <w:rsid w:val="004F12A5"/>
    <w:rsid w:val="004F1B05"/>
    <w:rsid w:val="004F22F4"/>
    <w:rsid w:val="004F460B"/>
    <w:rsid w:val="004F52F3"/>
    <w:rsid w:val="00503682"/>
    <w:rsid w:val="0051065A"/>
    <w:rsid w:val="00513176"/>
    <w:rsid w:val="005239C8"/>
    <w:rsid w:val="0052620B"/>
    <w:rsid w:val="00533D30"/>
    <w:rsid w:val="00536D6F"/>
    <w:rsid w:val="00544091"/>
    <w:rsid w:val="005452AC"/>
    <w:rsid w:val="005463BE"/>
    <w:rsid w:val="005517EC"/>
    <w:rsid w:val="0055325B"/>
    <w:rsid w:val="005577D4"/>
    <w:rsid w:val="00561949"/>
    <w:rsid w:val="00562E05"/>
    <w:rsid w:val="00564C3E"/>
    <w:rsid w:val="00574B11"/>
    <w:rsid w:val="00580828"/>
    <w:rsid w:val="005809AC"/>
    <w:rsid w:val="00581A99"/>
    <w:rsid w:val="00583585"/>
    <w:rsid w:val="005843CD"/>
    <w:rsid w:val="005905DE"/>
    <w:rsid w:val="0059135D"/>
    <w:rsid w:val="00594567"/>
    <w:rsid w:val="005A4475"/>
    <w:rsid w:val="005A46C9"/>
    <w:rsid w:val="005A554A"/>
    <w:rsid w:val="005A6905"/>
    <w:rsid w:val="005B0212"/>
    <w:rsid w:val="005B1955"/>
    <w:rsid w:val="005B20A7"/>
    <w:rsid w:val="005B501C"/>
    <w:rsid w:val="005C42C4"/>
    <w:rsid w:val="005D2C4C"/>
    <w:rsid w:val="005E56E0"/>
    <w:rsid w:val="005E63BE"/>
    <w:rsid w:val="005F488D"/>
    <w:rsid w:val="005F5EC3"/>
    <w:rsid w:val="006015A8"/>
    <w:rsid w:val="006119B5"/>
    <w:rsid w:val="00616B49"/>
    <w:rsid w:val="00622B62"/>
    <w:rsid w:val="00623178"/>
    <w:rsid w:val="00626E44"/>
    <w:rsid w:val="00627B33"/>
    <w:rsid w:val="00640439"/>
    <w:rsid w:val="00643652"/>
    <w:rsid w:val="00644827"/>
    <w:rsid w:val="00654213"/>
    <w:rsid w:val="00674BC0"/>
    <w:rsid w:val="006755F7"/>
    <w:rsid w:val="00682F61"/>
    <w:rsid w:val="00697C43"/>
    <w:rsid w:val="006B38D4"/>
    <w:rsid w:val="006B6C8B"/>
    <w:rsid w:val="006C0F2D"/>
    <w:rsid w:val="006C6A93"/>
    <w:rsid w:val="006C6D09"/>
    <w:rsid w:val="006D46C0"/>
    <w:rsid w:val="006D537C"/>
    <w:rsid w:val="006E045A"/>
    <w:rsid w:val="006E0DFD"/>
    <w:rsid w:val="006E1966"/>
    <w:rsid w:val="006E52D8"/>
    <w:rsid w:val="006E5749"/>
    <w:rsid w:val="006F0729"/>
    <w:rsid w:val="006F4BF9"/>
    <w:rsid w:val="007011A8"/>
    <w:rsid w:val="00707AE4"/>
    <w:rsid w:val="007153AD"/>
    <w:rsid w:val="0071760C"/>
    <w:rsid w:val="0071781C"/>
    <w:rsid w:val="0072057A"/>
    <w:rsid w:val="00720591"/>
    <w:rsid w:val="00737831"/>
    <w:rsid w:val="0074055B"/>
    <w:rsid w:val="007428C6"/>
    <w:rsid w:val="007436C0"/>
    <w:rsid w:val="00743F90"/>
    <w:rsid w:val="00750E2E"/>
    <w:rsid w:val="00752603"/>
    <w:rsid w:val="00764489"/>
    <w:rsid w:val="00772862"/>
    <w:rsid w:val="007844E0"/>
    <w:rsid w:val="00784C67"/>
    <w:rsid w:val="007874B1"/>
    <w:rsid w:val="007914CA"/>
    <w:rsid w:val="00796550"/>
    <w:rsid w:val="007A1DC0"/>
    <w:rsid w:val="007A2B28"/>
    <w:rsid w:val="007B0B31"/>
    <w:rsid w:val="007B24FE"/>
    <w:rsid w:val="007B36CB"/>
    <w:rsid w:val="007B6395"/>
    <w:rsid w:val="007C09CA"/>
    <w:rsid w:val="007C3C9F"/>
    <w:rsid w:val="007C6CCA"/>
    <w:rsid w:val="007D0097"/>
    <w:rsid w:val="007D3337"/>
    <w:rsid w:val="007D515E"/>
    <w:rsid w:val="007D5770"/>
    <w:rsid w:val="007E1FFF"/>
    <w:rsid w:val="007E42D0"/>
    <w:rsid w:val="007E705B"/>
    <w:rsid w:val="007F31E6"/>
    <w:rsid w:val="007F330A"/>
    <w:rsid w:val="00805523"/>
    <w:rsid w:val="008120D8"/>
    <w:rsid w:val="0081435B"/>
    <w:rsid w:val="0081534A"/>
    <w:rsid w:val="008160C8"/>
    <w:rsid w:val="00820A66"/>
    <w:rsid w:val="008231AA"/>
    <w:rsid w:val="008319C4"/>
    <w:rsid w:val="00833CAB"/>
    <w:rsid w:val="0083425A"/>
    <w:rsid w:val="00834502"/>
    <w:rsid w:val="00841827"/>
    <w:rsid w:val="00842844"/>
    <w:rsid w:val="00850B29"/>
    <w:rsid w:val="00851A89"/>
    <w:rsid w:val="00853FC3"/>
    <w:rsid w:val="008554B1"/>
    <w:rsid w:val="008562C8"/>
    <w:rsid w:val="00860DA0"/>
    <w:rsid w:val="008613A1"/>
    <w:rsid w:val="00863A4C"/>
    <w:rsid w:val="00865F8C"/>
    <w:rsid w:val="00867AE1"/>
    <w:rsid w:val="00877ECC"/>
    <w:rsid w:val="00880761"/>
    <w:rsid w:val="008948F0"/>
    <w:rsid w:val="008A39D5"/>
    <w:rsid w:val="008B5EC9"/>
    <w:rsid w:val="008C68A2"/>
    <w:rsid w:val="008D57C4"/>
    <w:rsid w:val="008D6FB5"/>
    <w:rsid w:val="008D764B"/>
    <w:rsid w:val="008F0A80"/>
    <w:rsid w:val="008F1C51"/>
    <w:rsid w:val="008F5DA7"/>
    <w:rsid w:val="009018F1"/>
    <w:rsid w:val="009132CA"/>
    <w:rsid w:val="009172F0"/>
    <w:rsid w:val="00926814"/>
    <w:rsid w:val="00936D2A"/>
    <w:rsid w:val="00941D82"/>
    <w:rsid w:val="0095122C"/>
    <w:rsid w:val="009528DE"/>
    <w:rsid w:val="00953D1D"/>
    <w:rsid w:val="00954534"/>
    <w:rsid w:val="00954633"/>
    <w:rsid w:val="00957895"/>
    <w:rsid w:val="00962ABA"/>
    <w:rsid w:val="00963882"/>
    <w:rsid w:val="00964279"/>
    <w:rsid w:val="00964B33"/>
    <w:rsid w:val="009656EA"/>
    <w:rsid w:val="0096625F"/>
    <w:rsid w:val="0097062D"/>
    <w:rsid w:val="0097412A"/>
    <w:rsid w:val="00975915"/>
    <w:rsid w:val="00981B68"/>
    <w:rsid w:val="00992053"/>
    <w:rsid w:val="009A1F06"/>
    <w:rsid w:val="009A5D70"/>
    <w:rsid w:val="009A7002"/>
    <w:rsid w:val="009A70E5"/>
    <w:rsid w:val="009B2FE0"/>
    <w:rsid w:val="009B4AF9"/>
    <w:rsid w:val="009C181E"/>
    <w:rsid w:val="009C21B6"/>
    <w:rsid w:val="009C717C"/>
    <w:rsid w:val="009D5AD5"/>
    <w:rsid w:val="009D622E"/>
    <w:rsid w:val="009E3E61"/>
    <w:rsid w:val="009F1206"/>
    <w:rsid w:val="009F6E72"/>
    <w:rsid w:val="00A019A6"/>
    <w:rsid w:val="00A02F08"/>
    <w:rsid w:val="00A10465"/>
    <w:rsid w:val="00A1127A"/>
    <w:rsid w:val="00A11B87"/>
    <w:rsid w:val="00A13BF4"/>
    <w:rsid w:val="00A151C6"/>
    <w:rsid w:val="00A15F92"/>
    <w:rsid w:val="00A16AF8"/>
    <w:rsid w:val="00A2446D"/>
    <w:rsid w:val="00A35BEE"/>
    <w:rsid w:val="00A361E9"/>
    <w:rsid w:val="00A426CB"/>
    <w:rsid w:val="00A45E66"/>
    <w:rsid w:val="00A52ABC"/>
    <w:rsid w:val="00A52E87"/>
    <w:rsid w:val="00A614D6"/>
    <w:rsid w:val="00A67056"/>
    <w:rsid w:val="00A73E94"/>
    <w:rsid w:val="00A92C35"/>
    <w:rsid w:val="00A94623"/>
    <w:rsid w:val="00AA25D0"/>
    <w:rsid w:val="00AA26D0"/>
    <w:rsid w:val="00AA389A"/>
    <w:rsid w:val="00AA5ECD"/>
    <w:rsid w:val="00AB00D5"/>
    <w:rsid w:val="00AB1ADC"/>
    <w:rsid w:val="00AB22AE"/>
    <w:rsid w:val="00AB56A1"/>
    <w:rsid w:val="00AB6EE0"/>
    <w:rsid w:val="00AD186A"/>
    <w:rsid w:val="00AD6C19"/>
    <w:rsid w:val="00AE147B"/>
    <w:rsid w:val="00AE387B"/>
    <w:rsid w:val="00AE6F07"/>
    <w:rsid w:val="00B0207A"/>
    <w:rsid w:val="00B05186"/>
    <w:rsid w:val="00B149AC"/>
    <w:rsid w:val="00B16C6E"/>
    <w:rsid w:val="00B205B8"/>
    <w:rsid w:val="00B20A2E"/>
    <w:rsid w:val="00B241D3"/>
    <w:rsid w:val="00B43465"/>
    <w:rsid w:val="00B43833"/>
    <w:rsid w:val="00B52414"/>
    <w:rsid w:val="00B60733"/>
    <w:rsid w:val="00B62B92"/>
    <w:rsid w:val="00B67783"/>
    <w:rsid w:val="00B744F9"/>
    <w:rsid w:val="00B75B42"/>
    <w:rsid w:val="00B84818"/>
    <w:rsid w:val="00B970CB"/>
    <w:rsid w:val="00BA5CA4"/>
    <w:rsid w:val="00BB31A1"/>
    <w:rsid w:val="00BB3CBE"/>
    <w:rsid w:val="00BB7DC8"/>
    <w:rsid w:val="00BC2E4E"/>
    <w:rsid w:val="00BD2459"/>
    <w:rsid w:val="00BD55AE"/>
    <w:rsid w:val="00BD6CC7"/>
    <w:rsid w:val="00BD7549"/>
    <w:rsid w:val="00BE07F9"/>
    <w:rsid w:val="00BE2CB3"/>
    <w:rsid w:val="00BF44A0"/>
    <w:rsid w:val="00BF4D35"/>
    <w:rsid w:val="00BF73E0"/>
    <w:rsid w:val="00C01700"/>
    <w:rsid w:val="00C04F59"/>
    <w:rsid w:val="00C10D0F"/>
    <w:rsid w:val="00C11423"/>
    <w:rsid w:val="00C11AA1"/>
    <w:rsid w:val="00C1356F"/>
    <w:rsid w:val="00C15937"/>
    <w:rsid w:val="00C30922"/>
    <w:rsid w:val="00C35261"/>
    <w:rsid w:val="00C42718"/>
    <w:rsid w:val="00C4693E"/>
    <w:rsid w:val="00C5027A"/>
    <w:rsid w:val="00C55B7A"/>
    <w:rsid w:val="00C60893"/>
    <w:rsid w:val="00C66A71"/>
    <w:rsid w:val="00C80C53"/>
    <w:rsid w:val="00C843B2"/>
    <w:rsid w:val="00C86FB8"/>
    <w:rsid w:val="00CA0C59"/>
    <w:rsid w:val="00CB38AA"/>
    <w:rsid w:val="00CB6854"/>
    <w:rsid w:val="00CC1450"/>
    <w:rsid w:val="00CD0038"/>
    <w:rsid w:val="00CD4293"/>
    <w:rsid w:val="00CD64A2"/>
    <w:rsid w:val="00CD76EE"/>
    <w:rsid w:val="00CE0721"/>
    <w:rsid w:val="00CE7789"/>
    <w:rsid w:val="00CF0C6D"/>
    <w:rsid w:val="00CF6DE0"/>
    <w:rsid w:val="00D01229"/>
    <w:rsid w:val="00D01A00"/>
    <w:rsid w:val="00D05A7D"/>
    <w:rsid w:val="00D11A74"/>
    <w:rsid w:val="00D13915"/>
    <w:rsid w:val="00D1444C"/>
    <w:rsid w:val="00D15B60"/>
    <w:rsid w:val="00D257BA"/>
    <w:rsid w:val="00D34996"/>
    <w:rsid w:val="00D37B05"/>
    <w:rsid w:val="00D44A2C"/>
    <w:rsid w:val="00D51BEB"/>
    <w:rsid w:val="00D51EF3"/>
    <w:rsid w:val="00D573F5"/>
    <w:rsid w:val="00D57E4A"/>
    <w:rsid w:val="00D6045B"/>
    <w:rsid w:val="00D64005"/>
    <w:rsid w:val="00D649C1"/>
    <w:rsid w:val="00D676DF"/>
    <w:rsid w:val="00D777F9"/>
    <w:rsid w:val="00D81B2F"/>
    <w:rsid w:val="00D91CC7"/>
    <w:rsid w:val="00D963F1"/>
    <w:rsid w:val="00DA6290"/>
    <w:rsid w:val="00DA6DD1"/>
    <w:rsid w:val="00DB19FE"/>
    <w:rsid w:val="00DC29F2"/>
    <w:rsid w:val="00DC7428"/>
    <w:rsid w:val="00DD113F"/>
    <w:rsid w:val="00DE1C4A"/>
    <w:rsid w:val="00DE6CB2"/>
    <w:rsid w:val="00DE7334"/>
    <w:rsid w:val="00DF32D3"/>
    <w:rsid w:val="00DF71A8"/>
    <w:rsid w:val="00E002ED"/>
    <w:rsid w:val="00E020EE"/>
    <w:rsid w:val="00E02F40"/>
    <w:rsid w:val="00E13FF8"/>
    <w:rsid w:val="00E1467F"/>
    <w:rsid w:val="00E14882"/>
    <w:rsid w:val="00E23AF2"/>
    <w:rsid w:val="00E259C4"/>
    <w:rsid w:val="00E27E22"/>
    <w:rsid w:val="00E27E2C"/>
    <w:rsid w:val="00E304C8"/>
    <w:rsid w:val="00E328D4"/>
    <w:rsid w:val="00E33382"/>
    <w:rsid w:val="00E51921"/>
    <w:rsid w:val="00E52FE1"/>
    <w:rsid w:val="00E53E45"/>
    <w:rsid w:val="00E67819"/>
    <w:rsid w:val="00E70BD3"/>
    <w:rsid w:val="00E80D33"/>
    <w:rsid w:val="00E837E7"/>
    <w:rsid w:val="00E91497"/>
    <w:rsid w:val="00E96A49"/>
    <w:rsid w:val="00EA5DCD"/>
    <w:rsid w:val="00EA72AD"/>
    <w:rsid w:val="00EA78F6"/>
    <w:rsid w:val="00EB2A82"/>
    <w:rsid w:val="00EC321F"/>
    <w:rsid w:val="00EC35E6"/>
    <w:rsid w:val="00EC3CEB"/>
    <w:rsid w:val="00EC6E61"/>
    <w:rsid w:val="00ED6FDA"/>
    <w:rsid w:val="00EE2BBF"/>
    <w:rsid w:val="00EF1B52"/>
    <w:rsid w:val="00EF3894"/>
    <w:rsid w:val="00EF6203"/>
    <w:rsid w:val="00F10701"/>
    <w:rsid w:val="00F10911"/>
    <w:rsid w:val="00F129ED"/>
    <w:rsid w:val="00F175BB"/>
    <w:rsid w:val="00F251EB"/>
    <w:rsid w:val="00F30405"/>
    <w:rsid w:val="00F31185"/>
    <w:rsid w:val="00F33C69"/>
    <w:rsid w:val="00F34457"/>
    <w:rsid w:val="00F35AB6"/>
    <w:rsid w:val="00F46E39"/>
    <w:rsid w:val="00F52306"/>
    <w:rsid w:val="00F56C34"/>
    <w:rsid w:val="00F57523"/>
    <w:rsid w:val="00F62CF7"/>
    <w:rsid w:val="00F63211"/>
    <w:rsid w:val="00F7036D"/>
    <w:rsid w:val="00F73516"/>
    <w:rsid w:val="00F75E50"/>
    <w:rsid w:val="00F8181F"/>
    <w:rsid w:val="00F85A3B"/>
    <w:rsid w:val="00FA2EB0"/>
    <w:rsid w:val="00FB07EF"/>
    <w:rsid w:val="00FC05F0"/>
    <w:rsid w:val="00FC2FE1"/>
    <w:rsid w:val="00FC6E51"/>
    <w:rsid w:val="00FC781D"/>
    <w:rsid w:val="00FD2C33"/>
    <w:rsid w:val="00FE066C"/>
    <w:rsid w:val="00FE1C30"/>
    <w:rsid w:val="00FE41A5"/>
    <w:rsid w:val="00FE6516"/>
    <w:rsid w:val="00FE66CE"/>
    <w:rsid w:val="00FE7277"/>
    <w:rsid w:val="00FF2F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0511"/>
    <w:pPr>
      <w:spacing w:before="80"/>
      <w:jc w:val="both"/>
    </w:pPr>
  </w:style>
  <w:style w:type="paragraph" w:styleId="Heading1">
    <w:name w:val="heading 1"/>
    <w:basedOn w:val="Normal"/>
    <w:next w:val="Normal"/>
    <w:qFormat/>
    <w:rsid w:val="003A0511"/>
    <w:pPr>
      <w:keepNext/>
      <w:numPr>
        <w:numId w:val="1"/>
      </w:numPr>
      <w:spacing w:before="100"/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3A0511"/>
    <w:pPr>
      <w:keepNext/>
      <w:numPr>
        <w:ilvl w:val="1"/>
        <w:numId w:val="1"/>
      </w:numPr>
      <w:spacing w:before="140"/>
      <w:outlineLvl w:val="1"/>
    </w:pPr>
    <w:rPr>
      <w:rFonts w:ascii="Arial" w:hAnsi="Arial"/>
      <w:b/>
      <w:sz w:val="24"/>
    </w:rPr>
  </w:style>
  <w:style w:type="paragraph" w:styleId="Heading3">
    <w:name w:val="heading 3"/>
    <w:basedOn w:val="Normal"/>
    <w:next w:val="Normal"/>
    <w:qFormat/>
    <w:rsid w:val="003A0511"/>
    <w:pPr>
      <w:keepNext/>
      <w:numPr>
        <w:ilvl w:val="2"/>
        <w:numId w:val="1"/>
      </w:numPr>
      <w:spacing w:before="24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link w:val="Heading4Char"/>
    <w:qFormat/>
    <w:rsid w:val="003A0511"/>
    <w:pPr>
      <w:keepNext/>
      <w:numPr>
        <w:ilvl w:val="3"/>
        <w:numId w:val="1"/>
      </w:numPr>
      <w:spacing w:before="140"/>
      <w:outlineLvl w:val="3"/>
    </w:pPr>
    <w:rPr>
      <w:rFonts w:ascii="Arial" w:hAnsi="Arial"/>
      <w:b/>
      <w:sz w:val="22"/>
    </w:rPr>
  </w:style>
  <w:style w:type="paragraph" w:styleId="Heading5">
    <w:name w:val="heading 5"/>
    <w:basedOn w:val="Normal"/>
    <w:next w:val="Normal"/>
    <w:qFormat/>
    <w:rsid w:val="003A0511"/>
    <w:pPr>
      <w:numPr>
        <w:ilvl w:val="4"/>
        <w:numId w:val="1"/>
      </w:numPr>
      <w:spacing w:before="1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3A0511"/>
    <w:pPr>
      <w:numPr>
        <w:ilvl w:val="5"/>
        <w:numId w:val="1"/>
      </w:numPr>
      <w:spacing w:before="240" w:after="60"/>
      <w:outlineLvl w:val="5"/>
    </w:pPr>
    <w:rPr>
      <w:b/>
      <w:sz w:val="24"/>
    </w:rPr>
  </w:style>
  <w:style w:type="paragraph" w:styleId="Heading7">
    <w:name w:val="heading 7"/>
    <w:basedOn w:val="Normal"/>
    <w:next w:val="Normal"/>
    <w:qFormat/>
    <w:rsid w:val="003A0511"/>
    <w:pPr>
      <w:numPr>
        <w:ilvl w:val="6"/>
        <w:numId w:val="1"/>
      </w:numPr>
      <w:spacing w:before="240" w:after="60"/>
      <w:outlineLvl w:val="6"/>
    </w:pPr>
    <w:rPr>
      <w:rFonts w:ascii="Arial" w:hAnsi="Arial"/>
      <w:b/>
      <w:sz w:val="24"/>
    </w:rPr>
  </w:style>
  <w:style w:type="paragraph" w:styleId="Heading8">
    <w:name w:val="heading 8"/>
    <w:basedOn w:val="Normal"/>
    <w:next w:val="Normal"/>
    <w:qFormat/>
    <w:rsid w:val="003A0511"/>
    <w:pPr>
      <w:numPr>
        <w:ilvl w:val="7"/>
        <w:numId w:val="1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3A051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3A0511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AA5ECD"/>
    <w:pPr>
      <w:keepNext/>
      <w:tabs>
        <w:tab w:val="left" w:pos="400"/>
        <w:tab w:val="right" w:leader="dot" w:pos="9360"/>
      </w:tabs>
      <w:spacing w:before="120" w:after="40"/>
    </w:pPr>
    <w:rPr>
      <w:b/>
      <w:caps/>
      <w:noProof/>
    </w:rPr>
  </w:style>
  <w:style w:type="paragraph" w:styleId="TOC2">
    <w:name w:val="toc 2"/>
    <w:basedOn w:val="Normal"/>
    <w:next w:val="Normal"/>
    <w:autoRedefine/>
    <w:uiPriority w:val="39"/>
    <w:rsid w:val="00AA5ECD"/>
    <w:pPr>
      <w:tabs>
        <w:tab w:val="left" w:pos="800"/>
        <w:tab w:val="right" w:leader="dot" w:pos="9360"/>
      </w:tabs>
      <w:ind w:left="200"/>
    </w:pPr>
    <w:rPr>
      <w:smallCaps/>
    </w:rPr>
  </w:style>
  <w:style w:type="paragraph" w:styleId="TOC3">
    <w:name w:val="toc 3"/>
    <w:basedOn w:val="Normal"/>
    <w:next w:val="Normal"/>
    <w:autoRedefine/>
    <w:uiPriority w:val="39"/>
    <w:rsid w:val="003A0511"/>
    <w:pPr>
      <w:ind w:left="400"/>
    </w:pPr>
    <w:rPr>
      <w:i/>
    </w:rPr>
  </w:style>
  <w:style w:type="paragraph" w:styleId="TOC4">
    <w:name w:val="toc 4"/>
    <w:basedOn w:val="Normal"/>
    <w:next w:val="Normal"/>
    <w:autoRedefine/>
    <w:uiPriority w:val="39"/>
    <w:rsid w:val="003A0511"/>
    <w:pPr>
      <w:ind w:left="600"/>
    </w:pPr>
    <w:rPr>
      <w:sz w:val="18"/>
    </w:rPr>
  </w:style>
  <w:style w:type="paragraph" w:styleId="TOC5">
    <w:name w:val="toc 5"/>
    <w:basedOn w:val="Normal"/>
    <w:next w:val="Normal"/>
    <w:autoRedefine/>
    <w:uiPriority w:val="39"/>
    <w:rsid w:val="003A0511"/>
    <w:pPr>
      <w:ind w:left="800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3A0511"/>
    <w:pPr>
      <w:ind w:left="1000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3A0511"/>
    <w:pPr>
      <w:ind w:left="1200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3A0511"/>
    <w:pPr>
      <w:ind w:left="1400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3A0511"/>
    <w:pPr>
      <w:ind w:left="1600"/>
    </w:pPr>
    <w:rPr>
      <w:sz w:val="18"/>
    </w:rPr>
  </w:style>
  <w:style w:type="paragraph" w:customStyle="1" w:styleId="Bullet2">
    <w:name w:val="Bullet 2"/>
    <w:basedOn w:val="Normal"/>
    <w:rsid w:val="003A0511"/>
    <w:pPr>
      <w:numPr>
        <w:numId w:val="2"/>
      </w:numPr>
      <w:tabs>
        <w:tab w:val="clear" w:pos="1080"/>
      </w:tabs>
    </w:pPr>
  </w:style>
  <w:style w:type="paragraph" w:styleId="Header">
    <w:name w:val="header"/>
    <w:basedOn w:val="Normal"/>
    <w:semiHidden/>
    <w:rsid w:val="003A0511"/>
    <w:pPr>
      <w:tabs>
        <w:tab w:val="center" w:pos="4320"/>
        <w:tab w:val="right" w:pos="8640"/>
      </w:tabs>
      <w:spacing w:before="100"/>
    </w:pPr>
  </w:style>
  <w:style w:type="paragraph" w:customStyle="1" w:styleId="Bullet1">
    <w:name w:val="Bullet1"/>
    <w:basedOn w:val="Bullet2"/>
    <w:rsid w:val="003A0511"/>
    <w:pPr>
      <w:numPr>
        <w:numId w:val="3"/>
      </w:numPr>
      <w:tabs>
        <w:tab w:val="clear" w:pos="360"/>
      </w:tabs>
      <w:ind w:left="720"/>
    </w:pPr>
  </w:style>
  <w:style w:type="paragraph" w:styleId="Footer">
    <w:name w:val="footer"/>
    <w:basedOn w:val="Normal"/>
    <w:semiHidden/>
    <w:rsid w:val="003A0511"/>
    <w:pPr>
      <w:tabs>
        <w:tab w:val="center" w:pos="4320"/>
        <w:tab w:val="right" w:pos="8640"/>
      </w:tabs>
      <w:spacing w:before="100"/>
    </w:pPr>
  </w:style>
  <w:style w:type="paragraph" w:styleId="FootnoteText">
    <w:name w:val="footnote text"/>
    <w:basedOn w:val="Normal"/>
    <w:semiHidden/>
    <w:rsid w:val="003A0511"/>
    <w:pPr>
      <w:spacing w:before="100"/>
    </w:pPr>
  </w:style>
  <w:style w:type="paragraph" w:customStyle="1" w:styleId="Rationale">
    <w:name w:val="Rationale"/>
    <w:basedOn w:val="Normal"/>
    <w:next w:val="Normal"/>
    <w:rsid w:val="003A0511"/>
    <w:pPr>
      <w:ind w:left="360"/>
    </w:pPr>
  </w:style>
  <w:style w:type="paragraph" w:customStyle="1" w:styleId="Code">
    <w:name w:val="Code"/>
    <w:basedOn w:val="Normal"/>
    <w:rsid w:val="003A0511"/>
    <w:pPr>
      <w:ind w:left="720"/>
    </w:pPr>
    <w:rPr>
      <w:rFonts w:ascii="Courier New" w:hAnsi="Courier New"/>
    </w:rPr>
  </w:style>
  <w:style w:type="paragraph" w:customStyle="1" w:styleId="Bullet10">
    <w:name w:val="Bullet 1"/>
    <w:basedOn w:val="Normal"/>
    <w:rsid w:val="003A0511"/>
    <w:pPr>
      <w:ind w:left="720" w:hanging="360"/>
    </w:pPr>
  </w:style>
  <w:style w:type="character" w:styleId="PageNumber">
    <w:name w:val="page number"/>
    <w:basedOn w:val="DefaultParagraphFont"/>
    <w:semiHidden/>
    <w:rsid w:val="003A0511"/>
  </w:style>
  <w:style w:type="paragraph" w:customStyle="1" w:styleId="Bullet3">
    <w:name w:val="Bullet 3"/>
    <w:basedOn w:val="Bullet2"/>
    <w:rsid w:val="003A0511"/>
  </w:style>
  <w:style w:type="paragraph" w:styleId="ListBullet2">
    <w:name w:val="List Bullet 2"/>
    <w:basedOn w:val="Normal"/>
    <w:autoRedefine/>
    <w:semiHidden/>
    <w:rsid w:val="003A0511"/>
    <w:pPr>
      <w:tabs>
        <w:tab w:val="num" w:pos="1080"/>
      </w:tabs>
      <w:spacing w:before="100"/>
      <w:ind w:left="1080" w:hanging="360"/>
    </w:pPr>
    <w:rPr>
      <w:sz w:val="22"/>
    </w:rPr>
  </w:style>
  <w:style w:type="paragraph" w:customStyle="1" w:styleId="bullet11">
    <w:name w:val="bullet:1"/>
    <w:rsid w:val="003A0511"/>
    <w:pPr>
      <w:widowControl w:val="0"/>
      <w:tabs>
        <w:tab w:val="num" w:pos="720"/>
        <w:tab w:val="left" w:pos="3240"/>
        <w:tab w:val="left" w:pos="3960"/>
        <w:tab w:val="left" w:pos="4680"/>
        <w:tab w:val="left" w:pos="5400"/>
        <w:tab w:val="left" w:pos="6120"/>
        <w:tab w:val="left" w:pos="6840"/>
        <w:tab w:val="left" w:pos="7560"/>
        <w:tab w:val="left" w:pos="8280"/>
        <w:tab w:val="left" w:pos="9000"/>
        <w:tab w:val="left" w:pos="9720"/>
        <w:tab w:val="left" w:pos="10440"/>
      </w:tabs>
      <w:spacing w:before="80"/>
      <w:ind w:left="720" w:hanging="360"/>
    </w:pPr>
    <w:rPr>
      <w:sz w:val="22"/>
    </w:rPr>
  </w:style>
  <w:style w:type="paragraph" w:customStyle="1" w:styleId="bullet20">
    <w:name w:val="bullet:2"/>
    <w:rsid w:val="003A0511"/>
    <w:pPr>
      <w:tabs>
        <w:tab w:val="left" w:pos="1080"/>
        <w:tab w:val="left" w:pos="2880"/>
      </w:tabs>
      <w:ind w:left="1080" w:hanging="360"/>
    </w:pPr>
    <w:rPr>
      <w:noProof/>
      <w:sz w:val="22"/>
    </w:rPr>
  </w:style>
  <w:style w:type="character" w:styleId="FootnoteReference">
    <w:name w:val="footnote reference"/>
    <w:basedOn w:val="DefaultParagraphFont"/>
    <w:semiHidden/>
    <w:rsid w:val="003A0511"/>
    <w:rPr>
      <w:vertAlign w:val="superscript"/>
    </w:rPr>
  </w:style>
  <w:style w:type="paragraph" w:customStyle="1" w:styleId="Entry">
    <w:name w:val="Entry"/>
    <w:basedOn w:val="Normal"/>
    <w:rsid w:val="003A0511"/>
    <w:pPr>
      <w:spacing w:before="140"/>
      <w:ind w:left="360" w:hanging="360"/>
    </w:pPr>
    <w:rPr>
      <w:snapToGrid w:val="0"/>
      <w:sz w:val="22"/>
    </w:rPr>
  </w:style>
  <w:style w:type="character" w:styleId="FollowedHyperlink">
    <w:name w:val="FollowedHyperlink"/>
    <w:basedOn w:val="DefaultParagraphFont"/>
    <w:semiHidden/>
    <w:rsid w:val="003A0511"/>
    <w:rPr>
      <w:color w:val="800080"/>
      <w:u w:val="single"/>
    </w:rPr>
  </w:style>
  <w:style w:type="paragraph" w:styleId="TableofFigures">
    <w:name w:val="table of figures"/>
    <w:basedOn w:val="Normal"/>
    <w:next w:val="Normal"/>
    <w:uiPriority w:val="99"/>
    <w:rsid w:val="003A0511"/>
    <w:pPr>
      <w:ind w:left="400" w:hanging="400"/>
    </w:pPr>
  </w:style>
  <w:style w:type="paragraph" w:styleId="Caption">
    <w:name w:val="caption"/>
    <w:basedOn w:val="Normal"/>
    <w:next w:val="Normal"/>
    <w:qFormat/>
    <w:rsid w:val="003A0511"/>
    <w:pPr>
      <w:spacing w:before="120" w:after="120"/>
      <w:jc w:val="center"/>
    </w:pPr>
    <w:rPr>
      <w:b/>
    </w:rPr>
  </w:style>
  <w:style w:type="paragraph" w:customStyle="1" w:styleId="Tabletext">
    <w:name w:val="Tabletext"/>
    <w:basedOn w:val="Normal"/>
    <w:rsid w:val="003A0511"/>
    <w:pPr>
      <w:keepLines/>
      <w:widowControl w:val="0"/>
      <w:spacing w:before="0" w:after="120" w:line="240" w:lineRule="atLeast"/>
    </w:pPr>
  </w:style>
  <w:style w:type="paragraph" w:styleId="BodyText">
    <w:name w:val="Body Text"/>
    <w:basedOn w:val="Normal"/>
    <w:semiHidden/>
    <w:rsid w:val="003A0511"/>
    <w:rPr>
      <w:color w:val="FF0000"/>
    </w:rPr>
  </w:style>
  <w:style w:type="paragraph" w:styleId="BodyTextIndent">
    <w:name w:val="Body Text Indent"/>
    <w:basedOn w:val="Normal"/>
    <w:semiHidden/>
    <w:rsid w:val="003A0511"/>
    <w:pPr>
      <w:ind w:left="720"/>
    </w:pPr>
    <w:rPr>
      <w:color w:val="FF0000"/>
    </w:rPr>
  </w:style>
  <w:style w:type="paragraph" w:customStyle="1" w:styleId="Label">
    <w:name w:val="Label"/>
    <w:basedOn w:val="Normal"/>
    <w:next w:val="Normal"/>
    <w:rsid w:val="003A0511"/>
    <w:pPr>
      <w:keepNext/>
      <w:spacing w:before="120"/>
    </w:pPr>
    <w:rPr>
      <w:b/>
    </w:rPr>
  </w:style>
  <w:style w:type="paragraph" w:styleId="ListNumber">
    <w:name w:val="List Number"/>
    <w:basedOn w:val="Normal"/>
    <w:semiHidden/>
    <w:rsid w:val="003A0511"/>
    <w:pPr>
      <w:numPr>
        <w:numId w:val="4"/>
      </w:numPr>
    </w:pPr>
  </w:style>
  <w:style w:type="paragraph" w:styleId="ListParagraph">
    <w:name w:val="List Paragraph"/>
    <w:basedOn w:val="Normal"/>
    <w:uiPriority w:val="34"/>
    <w:qFormat/>
    <w:rsid w:val="007B0B31"/>
    <w:pPr>
      <w:ind w:left="720"/>
      <w:contextualSpacing/>
    </w:pPr>
  </w:style>
  <w:style w:type="paragraph" w:styleId="Title">
    <w:name w:val="Title"/>
    <w:basedOn w:val="Normal"/>
    <w:qFormat/>
    <w:rsid w:val="003A0511"/>
    <w:pP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ListNumber2">
    <w:name w:val="List Number 2"/>
    <w:basedOn w:val="Normal"/>
    <w:semiHidden/>
    <w:rsid w:val="003A0511"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0C53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0C5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353AD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3AD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53AD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3AD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3AD9"/>
    <w:rPr>
      <w:b/>
      <w:bCs/>
    </w:rPr>
  </w:style>
  <w:style w:type="paragraph" w:styleId="Revision">
    <w:name w:val="Revision"/>
    <w:hidden/>
    <w:uiPriority w:val="99"/>
    <w:semiHidden/>
    <w:rsid w:val="00F33C69"/>
  </w:style>
  <w:style w:type="paragraph" w:customStyle="1" w:styleId="TNR11">
    <w:name w:val="TNR 11"/>
    <w:basedOn w:val="Normal"/>
    <w:link w:val="TNR11Char"/>
    <w:qFormat/>
    <w:rsid w:val="00D963F1"/>
    <w:rPr>
      <w:sz w:val="22"/>
      <w:szCs w:val="22"/>
    </w:rPr>
  </w:style>
  <w:style w:type="character" w:customStyle="1" w:styleId="TNR11Char">
    <w:name w:val="TNR 11 Char"/>
    <w:basedOn w:val="DefaultParagraphFont"/>
    <w:link w:val="TNR11"/>
    <w:rsid w:val="00D963F1"/>
    <w:rPr>
      <w:sz w:val="22"/>
      <w:szCs w:val="22"/>
    </w:rPr>
  </w:style>
  <w:style w:type="character" w:customStyle="1" w:styleId="Heading4Char">
    <w:name w:val="Heading 4 Char"/>
    <w:basedOn w:val="DefaultParagraphFont"/>
    <w:link w:val="Heading4"/>
    <w:rsid w:val="004E2C7C"/>
    <w:rPr>
      <w:rFonts w:ascii="Arial" w:hAnsi="Arial"/>
      <w:b/>
      <w:sz w:val="22"/>
    </w:rPr>
  </w:style>
  <w:style w:type="paragraph" w:customStyle="1" w:styleId="Default">
    <w:name w:val="Default"/>
    <w:rsid w:val="00A35BEE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F71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99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2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emf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image" Target="media/image43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emf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emf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emf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emf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Pratian\JavaProjectDockit\SystemRequirementsSpecification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4310B-AA6C-4393-8242-D7927A44F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SystemRequirementsSpecificationTemplate</Template>
  <TotalTime>35</TotalTime>
  <Pages>1</Pages>
  <Words>4618</Words>
  <Characters>26328</Characters>
  <Application>Microsoft Office Word</Application>
  <DocSecurity>0</DocSecurity>
  <Lines>219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System Requirements Specification Template</vt:lpstr>
    </vt:vector>
  </TitlesOfParts>
  <Company/>
  <LinksUpToDate>false</LinksUpToDate>
  <CharactersWithSpaces>30885</CharactersWithSpaces>
  <SharedDoc>false</SharedDoc>
  <HLinks>
    <vt:vector size="744" baseType="variant">
      <vt:variant>
        <vt:i4>6619236</vt:i4>
      </vt:variant>
      <vt:variant>
        <vt:i4>765</vt:i4>
      </vt:variant>
      <vt:variant>
        <vt:i4>0</vt:i4>
      </vt:variant>
      <vt:variant>
        <vt:i4>5</vt:i4>
      </vt:variant>
      <vt:variant>
        <vt:lpwstr>http://www.state.ak.us/local/akpages/ADMIN/info/iso8601.htm</vt:lpwstr>
      </vt:variant>
      <vt:variant>
        <vt:lpwstr/>
      </vt:variant>
      <vt:variant>
        <vt:i4>131147</vt:i4>
      </vt:variant>
      <vt:variant>
        <vt:i4>762</vt:i4>
      </vt:variant>
      <vt:variant>
        <vt:i4>0</vt:i4>
      </vt:variant>
      <vt:variant>
        <vt:i4>5</vt:i4>
      </vt:variant>
      <vt:variant>
        <vt:lpwstr>http://www.din.de/gremien/nas/nabd/iso3166ma/codlstp1/index.html</vt:lpwstr>
      </vt:variant>
      <vt:variant>
        <vt:lpwstr/>
      </vt:variant>
      <vt:variant>
        <vt:i4>4259881</vt:i4>
      </vt:variant>
      <vt:variant>
        <vt:i4>759</vt:i4>
      </vt:variant>
      <vt:variant>
        <vt:i4>0</vt:i4>
      </vt:variant>
      <vt:variant>
        <vt:i4>5</vt:i4>
      </vt:variant>
      <vt:variant>
        <vt:lpwstr>http://sunsite.berkeley.edu/amher/iso_639.html</vt:lpwstr>
      </vt:variant>
      <vt:variant>
        <vt:lpwstr/>
      </vt:variant>
      <vt:variant>
        <vt:i4>8192053</vt:i4>
      </vt:variant>
      <vt:variant>
        <vt:i4>756</vt:i4>
      </vt:variant>
      <vt:variant>
        <vt:i4>0</vt:i4>
      </vt:variant>
      <vt:variant>
        <vt:i4>5</vt:i4>
      </vt:variant>
      <vt:variant>
        <vt:lpwstr>http://www.unece.org/trade/rec/rec20en.htm</vt:lpwstr>
      </vt:variant>
      <vt:variant>
        <vt:lpwstr/>
      </vt:variant>
      <vt:variant>
        <vt:i4>5308493</vt:i4>
      </vt:variant>
      <vt:variant>
        <vt:i4>753</vt:i4>
      </vt:variant>
      <vt:variant>
        <vt:i4>0</vt:i4>
      </vt:variant>
      <vt:variant>
        <vt:i4>5</vt:i4>
      </vt:variant>
      <vt:variant>
        <vt:lpwstr>http://www.xe.net/gen/iso4217.htm</vt:lpwstr>
      </vt:variant>
      <vt:variant>
        <vt:lpwstr/>
      </vt:variant>
      <vt:variant>
        <vt:i4>3735651</vt:i4>
      </vt:variant>
      <vt:variant>
        <vt:i4>750</vt:i4>
      </vt:variant>
      <vt:variant>
        <vt:i4>0</vt:i4>
      </vt:variant>
      <vt:variant>
        <vt:i4>5</vt:i4>
      </vt:variant>
      <vt:variant>
        <vt:lpwstr>ftp://ftp.informatik.uni-erlangen.de/pub/doc/ISO/charsets/ISO-10646-UTF-16.html</vt:lpwstr>
      </vt:variant>
      <vt:variant>
        <vt:lpwstr/>
      </vt:variant>
      <vt:variant>
        <vt:i4>3932213</vt:i4>
      </vt:variant>
      <vt:variant>
        <vt:i4>747</vt:i4>
      </vt:variant>
      <vt:variant>
        <vt:i4>0</vt:i4>
      </vt:variant>
      <vt:variant>
        <vt:i4>5</vt:i4>
      </vt:variant>
      <vt:variant>
        <vt:lpwstr>ftp://ftp.informatik.uni-erlangen.de/pub/doc/ISO/charsets/ISO-10646-UTF-8.html</vt:lpwstr>
      </vt:variant>
      <vt:variant>
        <vt:lpwstr/>
      </vt:variant>
      <vt:variant>
        <vt:i4>3473509</vt:i4>
      </vt:variant>
      <vt:variant>
        <vt:i4>744</vt:i4>
      </vt:variant>
      <vt:variant>
        <vt:i4>0</vt:i4>
      </vt:variant>
      <vt:variant>
        <vt:i4>5</vt:i4>
      </vt:variant>
      <vt:variant>
        <vt:lpwstr>http://www.unicode.org/</vt:lpwstr>
      </vt:variant>
      <vt:variant>
        <vt:lpwstr/>
      </vt:variant>
      <vt:variant>
        <vt:i4>2424833</vt:i4>
      </vt:variant>
      <vt:variant>
        <vt:i4>695</vt:i4>
      </vt:variant>
      <vt:variant>
        <vt:i4>0</vt:i4>
      </vt:variant>
      <vt:variant>
        <vt:i4>5</vt:i4>
      </vt:variant>
      <vt:variant>
        <vt:lpwstr/>
      </vt:variant>
      <vt:variant>
        <vt:lpwstr>_Toc407725</vt:lpwstr>
      </vt:variant>
      <vt:variant>
        <vt:i4>2359297</vt:i4>
      </vt:variant>
      <vt:variant>
        <vt:i4>689</vt:i4>
      </vt:variant>
      <vt:variant>
        <vt:i4>0</vt:i4>
      </vt:variant>
      <vt:variant>
        <vt:i4>5</vt:i4>
      </vt:variant>
      <vt:variant>
        <vt:lpwstr/>
      </vt:variant>
      <vt:variant>
        <vt:lpwstr>_Toc407724</vt:lpwstr>
      </vt:variant>
      <vt:variant>
        <vt:i4>2293761</vt:i4>
      </vt:variant>
      <vt:variant>
        <vt:i4>683</vt:i4>
      </vt:variant>
      <vt:variant>
        <vt:i4>0</vt:i4>
      </vt:variant>
      <vt:variant>
        <vt:i4>5</vt:i4>
      </vt:variant>
      <vt:variant>
        <vt:lpwstr/>
      </vt:variant>
      <vt:variant>
        <vt:lpwstr>_Toc407723</vt:lpwstr>
      </vt:variant>
      <vt:variant>
        <vt:i4>2228225</vt:i4>
      </vt:variant>
      <vt:variant>
        <vt:i4>677</vt:i4>
      </vt:variant>
      <vt:variant>
        <vt:i4>0</vt:i4>
      </vt:variant>
      <vt:variant>
        <vt:i4>5</vt:i4>
      </vt:variant>
      <vt:variant>
        <vt:lpwstr/>
      </vt:variant>
      <vt:variant>
        <vt:lpwstr>_Toc407722</vt:lpwstr>
      </vt:variant>
      <vt:variant>
        <vt:i4>2162689</vt:i4>
      </vt:variant>
      <vt:variant>
        <vt:i4>671</vt:i4>
      </vt:variant>
      <vt:variant>
        <vt:i4>0</vt:i4>
      </vt:variant>
      <vt:variant>
        <vt:i4>5</vt:i4>
      </vt:variant>
      <vt:variant>
        <vt:lpwstr/>
      </vt:variant>
      <vt:variant>
        <vt:lpwstr>_Toc407721</vt:lpwstr>
      </vt:variant>
      <vt:variant>
        <vt:i4>2097153</vt:i4>
      </vt:variant>
      <vt:variant>
        <vt:i4>665</vt:i4>
      </vt:variant>
      <vt:variant>
        <vt:i4>0</vt:i4>
      </vt:variant>
      <vt:variant>
        <vt:i4>5</vt:i4>
      </vt:variant>
      <vt:variant>
        <vt:lpwstr/>
      </vt:variant>
      <vt:variant>
        <vt:lpwstr>_Toc407720</vt:lpwstr>
      </vt:variant>
      <vt:variant>
        <vt:i4>2686978</vt:i4>
      </vt:variant>
      <vt:variant>
        <vt:i4>659</vt:i4>
      </vt:variant>
      <vt:variant>
        <vt:i4>0</vt:i4>
      </vt:variant>
      <vt:variant>
        <vt:i4>5</vt:i4>
      </vt:variant>
      <vt:variant>
        <vt:lpwstr/>
      </vt:variant>
      <vt:variant>
        <vt:lpwstr>_Toc407719</vt:lpwstr>
      </vt:variant>
      <vt:variant>
        <vt:i4>2621442</vt:i4>
      </vt:variant>
      <vt:variant>
        <vt:i4>653</vt:i4>
      </vt:variant>
      <vt:variant>
        <vt:i4>0</vt:i4>
      </vt:variant>
      <vt:variant>
        <vt:i4>5</vt:i4>
      </vt:variant>
      <vt:variant>
        <vt:lpwstr/>
      </vt:variant>
      <vt:variant>
        <vt:lpwstr>_Toc407718</vt:lpwstr>
      </vt:variant>
      <vt:variant>
        <vt:i4>2555906</vt:i4>
      </vt:variant>
      <vt:variant>
        <vt:i4>647</vt:i4>
      </vt:variant>
      <vt:variant>
        <vt:i4>0</vt:i4>
      </vt:variant>
      <vt:variant>
        <vt:i4>5</vt:i4>
      </vt:variant>
      <vt:variant>
        <vt:lpwstr/>
      </vt:variant>
      <vt:variant>
        <vt:lpwstr>_Toc407717</vt:lpwstr>
      </vt:variant>
      <vt:variant>
        <vt:i4>2490370</vt:i4>
      </vt:variant>
      <vt:variant>
        <vt:i4>641</vt:i4>
      </vt:variant>
      <vt:variant>
        <vt:i4>0</vt:i4>
      </vt:variant>
      <vt:variant>
        <vt:i4>5</vt:i4>
      </vt:variant>
      <vt:variant>
        <vt:lpwstr/>
      </vt:variant>
      <vt:variant>
        <vt:lpwstr>_Toc407716</vt:lpwstr>
      </vt:variant>
      <vt:variant>
        <vt:i4>2424834</vt:i4>
      </vt:variant>
      <vt:variant>
        <vt:i4>635</vt:i4>
      </vt:variant>
      <vt:variant>
        <vt:i4>0</vt:i4>
      </vt:variant>
      <vt:variant>
        <vt:i4>5</vt:i4>
      </vt:variant>
      <vt:variant>
        <vt:lpwstr/>
      </vt:variant>
      <vt:variant>
        <vt:lpwstr>_Toc407715</vt:lpwstr>
      </vt:variant>
      <vt:variant>
        <vt:i4>2359298</vt:i4>
      </vt:variant>
      <vt:variant>
        <vt:i4>629</vt:i4>
      </vt:variant>
      <vt:variant>
        <vt:i4>0</vt:i4>
      </vt:variant>
      <vt:variant>
        <vt:i4>5</vt:i4>
      </vt:variant>
      <vt:variant>
        <vt:lpwstr/>
      </vt:variant>
      <vt:variant>
        <vt:lpwstr>_Toc407714</vt:lpwstr>
      </vt:variant>
      <vt:variant>
        <vt:i4>2293762</vt:i4>
      </vt:variant>
      <vt:variant>
        <vt:i4>623</vt:i4>
      </vt:variant>
      <vt:variant>
        <vt:i4>0</vt:i4>
      </vt:variant>
      <vt:variant>
        <vt:i4>5</vt:i4>
      </vt:variant>
      <vt:variant>
        <vt:lpwstr/>
      </vt:variant>
      <vt:variant>
        <vt:lpwstr>_Toc407713</vt:lpwstr>
      </vt:variant>
      <vt:variant>
        <vt:i4>2228226</vt:i4>
      </vt:variant>
      <vt:variant>
        <vt:i4>617</vt:i4>
      </vt:variant>
      <vt:variant>
        <vt:i4>0</vt:i4>
      </vt:variant>
      <vt:variant>
        <vt:i4>5</vt:i4>
      </vt:variant>
      <vt:variant>
        <vt:lpwstr/>
      </vt:variant>
      <vt:variant>
        <vt:lpwstr>_Toc407712</vt:lpwstr>
      </vt:variant>
      <vt:variant>
        <vt:i4>2097160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_Toc409156</vt:lpwstr>
      </vt:variant>
      <vt:variant>
        <vt:i4>2293768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_Toc409155</vt:lpwstr>
      </vt:variant>
      <vt:variant>
        <vt:i4>2228232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_Toc409154</vt:lpwstr>
      </vt:variant>
      <vt:variant>
        <vt:i4>2424840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_Toc409153</vt:lpwstr>
      </vt:variant>
      <vt:variant>
        <vt:i4>2359304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_Toc409152</vt:lpwstr>
      </vt:variant>
      <vt:variant>
        <vt:i4>2555912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_Toc409151</vt:lpwstr>
      </vt:variant>
      <vt:variant>
        <vt:i4>2490376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_Toc409150</vt:lpwstr>
      </vt:variant>
      <vt:variant>
        <vt:i4>3080201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_Toc409149</vt:lpwstr>
      </vt:variant>
      <vt:variant>
        <vt:i4>3014665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_Toc409148</vt:lpwstr>
      </vt:variant>
      <vt:variant>
        <vt:i4>2162697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_Toc409147</vt:lpwstr>
      </vt:variant>
      <vt:variant>
        <vt:i4>2097161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_Toc409146</vt:lpwstr>
      </vt:variant>
      <vt:variant>
        <vt:i4>2293769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_Toc409145</vt:lpwstr>
      </vt:variant>
      <vt:variant>
        <vt:i4>2228233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_Toc409144</vt:lpwstr>
      </vt:variant>
      <vt:variant>
        <vt:i4>2424841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_Toc409143</vt:lpwstr>
      </vt:variant>
      <vt:variant>
        <vt:i4>2359305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_Toc409142</vt:lpwstr>
      </vt:variant>
      <vt:variant>
        <vt:i4>2555913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_Toc409141</vt:lpwstr>
      </vt:variant>
      <vt:variant>
        <vt:i4>2490377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_Toc409140</vt:lpwstr>
      </vt:variant>
      <vt:variant>
        <vt:i4>3080206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_Toc409139</vt:lpwstr>
      </vt:variant>
      <vt:variant>
        <vt:i4>3014670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_Toc409138</vt:lpwstr>
      </vt:variant>
      <vt:variant>
        <vt:i4>2162702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_Toc409137</vt:lpwstr>
      </vt:variant>
      <vt:variant>
        <vt:i4>2097166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_Toc409136</vt:lpwstr>
      </vt:variant>
      <vt:variant>
        <vt:i4>2293774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_Toc409135</vt:lpwstr>
      </vt:variant>
      <vt:variant>
        <vt:i4>2228238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_Toc409134</vt:lpwstr>
      </vt:variant>
      <vt:variant>
        <vt:i4>2424846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_Toc409133</vt:lpwstr>
      </vt:variant>
      <vt:variant>
        <vt:i4>2359310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_Toc409132</vt:lpwstr>
      </vt:variant>
      <vt:variant>
        <vt:i4>2555918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_Toc409131</vt:lpwstr>
      </vt:variant>
      <vt:variant>
        <vt:i4>2490382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_Toc409130</vt:lpwstr>
      </vt:variant>
      <vt:variant>
        <vt:i4>3080207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_Toc409129</vt:lpwstr>
      </vt:variant>
      <vt:variant>
        <vt:i4>3014671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_Toc409128</vt:lpwstr>
      </vt:variant>
      <vt:variant>
        <vt:i4>2162703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_Toc409127</vt:lpwstr>
      </vt:variant>
      <vt:variant>
        <vt:i4>2097167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_Toc409126</vt:lpwstr>
      </vt:variant>
      <vt:variant>
        <vt:i4>2293775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_Toc409125</vt:lpwstr>
      </vt:variant>
      <vt:variant>
        <vt:i4>2228239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_Toc409124</vt:lpwstr>
      </vt:variant>
      <vt:variant>
        <vt:i4>2424847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_Toc409123</vt:lpwstr>
      </vt:variant>
      <vt:variant>
        <vt:i4>2359311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_Toc409122</vt:lpwstr>
      </vt:variant>
      <vt:variant>
        <vt:i4>2555919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_Toc409121</vt:lpwstr>
      </vt:variant>
      <vt:variant>
        <vt:i4>2490383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_Toc409120</vt:lpwstr>
      </vt:variant>
      <vt:variant>
        <vt:i4>3080204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_Toc409119</vt:lpwstr>
      </vt:variant>
      <vt:variant>
        <vt:i4>3014668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_Toc409118</vt:lpwstr>
      </vt:variant>
      <vt:variant>
        <vt:i4>2162700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_Toc409117</vt:lpwstr>
      </vt:variant>
      <vt:variant>
        <vt:i4>2097164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_Toc409116</vt:lpwstr>
      </vt:variant>
      <vt:variant>
        <vt:i4>2293772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_Toc409115</vt:lpwstr>
      </vt:variant>
      <vt:variant>
        <vt:i4>2228236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_Toc409114</vt:lpwstr>
      </vt:variant>
      <vt:variant>
        <vt:i4>2424844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_Toc409113</vt:lpwstr>
      </vt:variant>
      <vt:variant>
        <vt:i4>2359308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_Toc409112</vt:lpwstr>
      </vt:variant>
      <vt:variant>
        <vt:i4>2555916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_Toc409111</vt:lpwstr>
      </vt:variant>
      <vt:variant>
        <vt:i4>2490380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_Toc409110</vt:lpwstr>
      </vt:variant>
      <vt:variant>
        <vt:i4>3080205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_Toc409109</vt:lpwstr>
      </vt:variant>
      <vt:variant>
        <vt:i4>3014669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_Toc409108</vt:lpwstr>
      </vt:variant>
      <vt:variant>
        <vt:i4>2162701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_Toc409107</vt:lpwstr>
      </vt:variant>
      <vt:variant>
        <vt:i4>2097165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_Toc409106</vt:lpwstr>
      </vt:variant>
      <vt:variant>
        <vt:i4>2293773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_Toc409105</vt:lpwstr>
      </vt:variant>
      <vt:variant>
        <vt:i4>2228237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_Toc409104</vt:lpwstr>
      </vt:variant>
      <vt:variant>
        <vt:i4>2424845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_Toc409103</vt:lpwstr>
      </vt:variant>
      <vt:variant>
        <vt:i4>2359309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_Toc409102</vt:lpwstr>
      </vt:variant>
      <vt:variant>
        <vt:i4>2555917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_Toc409101</vt:lpwstr>
      </vt:variant>
      <vt:variant>
        <vt:i4>2490381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_Toc409100</vt:lpwstr>
      </vt:variant>
      <vt:variant>
        <vt:i4>3014660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_Toc409099</vt:lpwstr>
      </vt:variant>
      <vt:variant>
        <vt:i4>3080196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_Toc409098</vt:lpwstr>
      </vt:variant>
      <vt:variant>
        <vt:i4>2097156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_Toc409097</vt:lpwstr>
      </vt:variant>
      <vt:variant>
        <vt:i4>2162692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_Toc409096</vt:lpwstr>
      </vt:variant>
      <vt:variant>
        <vt:i4>2228228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_Toc409095</vt:lpwstr>
      </vt:variant>
      <vt:variant>
        <vt:i4>2293764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_Toc409094</vt:lpwstr>
      </vt:variant>
      <vt:variant>
        <vt:i4>2359300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_Toc409093</vt:lpwstr>
      </vt:variant>
      <vt:variant>
        <vt:i4>2424836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_Toc409092</vt:lpwstr>
      </vt:variant>
      <vt:variant>
        <vt:i4>2490372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_Toc409091</vt:lpwstr>
      </vt:variant>
      <vt:variant>
        <vt:i4>2555908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_Toc409090</vt:lpwstr>
      </vt:variant>
      <vt:variant>
        <vt:i4>3014661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_Toc409089</vt:lpwstr>
      </vt:variant>
      <vt:variant>
        <vt:i4>3080197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_Toc409088</vt:lpwstr>
      </vt:variant>
      <vt:variant>
        <vt:i4>2097157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_Toc409087</vt:lpwstr>
      </vt:variant>
      <vt:variant>
        <vt:i4>2162693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_Toc409086</vt:lpwstr>
      </vt:variant>
      <vt:variant>
        <vt:i4>2228229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_Toc409085</vt:lpwstr>
      </vt:variant>
      <vt:variant>
        <vt:i4>2293765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_Toc409084</vt:lpwstr>
      </vt:variant>
      <vt:variant>
        <vt:i4>2359301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_Toc409083</vt:lpwstr>
      </vt:variant>
      <vt:variant>
        <vt:i4>2424837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_Toc409082</vt:lpwstr>
      </vt:variant>
      <vt:variant>
        <vt:i4>2490373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_Toc409081</vt:lpwstr>
      </vt:variant>
      <vt:variant>
        <vt:i4>2555909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_Toc409080</vt:lpwstr>
      </vt:variant>
      <vt:variant>
        <vt:i4>3014666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_Toc409079</vt:lpwstr>
      </vt:variant>
      <vt:variant>
        <vt:i4>3080202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_Toc409078</vt:lpwstr>
      </vt:variant>
      <vt:variant>
        <vt:i4>2097162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_Toc409077</vt:lpwstr>
      </vt:variant>
      <vt:variant>
        <vt:i4>2162698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_Toc409076</vt:lpwstr>
      </vt:variant>
      <vt:variant>
        <vt:i4>2228234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_Toc409075</vt:lpwstr>
      </vt:variant>
      <vt:variant>
        <vt:i4>2293770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_Toc409074</vt:lpwstr>
      </vt:variant>
      <vt:variant>
        <vt:i4>2359306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_Toc409073</vt:lpwstr>
      </vt:variant>
      <vt:variant>
        <vt:i4>2424842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_Toc409072</vt:lpwstr>
      </vt:variant>
      <vt:variant>
        <vt:i4>2490378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_Toc409071</vt:lpwstr>
      </vt:variant>
      <vt:variant>
        <vt:i4>2555914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_Toc409070</vt:lpwstr>
      </vt:variant>
      <vt:variant>
        <vt:i4>3014667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_Toc409069</vt:lpwstr>
      </vt:variant>
      <vt:variant>
        <vt:i4>3080203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_Toc409068</vt:lpwstr>
      </vt:variant>
      <vt:variant>
        <vt:i4>2097163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_Toc409067</vt:lpwstr>
      </vt:variant>
      <vt:variant>
        <vt:i4>2162699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_Toc409066</vt:lpwstr>
      </vt:variant>
      <vt:variant>
        <vt:i4>2228235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_Toc409065</vt:lpwstr>
      </vt:variant>
      <vt:variant>
        <vt:i4>2293771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_Toc409064</vt:lpwstr>
      </vt:variant>
      <vt:variant>
        <vt:i4>2359307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_Toc409063</vt:lpwstr>
      </vt:variant>
      <vt:variant>
        <vt:i4>2424843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_Toc409062</vt:lpwstr>
      </vt:variant>
      <vt:variant>
        <vt:i4>2490379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_Toc409061</vt:lpwstr>
      </vt:variant>
      <vt:variant>
        <vt:i4>2555915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_Toc409060</vt:lpwstr>
      </vt:variant>
      <vt:variant>
        <vt:i4>3014664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_Toc409059</vt:lpwstr>
      </vt:variant>
      <vt:variant>
        <vt:i4>3080200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_Toc409058</vt:lpwstr>
      </vt:variant>
      <vt:variant>
        <vt:i4>2097160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_Toc409057</vt:lpwstr>
      </vt:variant>
      <vt:variant>
        <vt:i4>2162696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_Toc409056</vt:lpwstr>
      </vt:variant>
      <vt:variant>
        <vt:i4>2228232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_Toc409055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System Requirements Specification Template</dc:title>
  <dc:creator>Subramanian</dc:creator>
  <cp:lastModifiedBy>Priya</cp:lastModifiedBy>
  <cp:revision>9</cp:revision>
  <cp:lastPrinted>2013-03-26T12:53:00Z</cp:lastPrinted>
  <dcterms:created xsi:type="dcterms:W3CDTF">2013-07-03T18:42:00Z</dcterms:created>
  <dcterms:modified xsi:type="dcterms:W3CDTF">2013-08-05T05:52:00Z</dcterms:modified>
  <cp:category>Template</cp:category>
</cp:coreProperties>
</file>